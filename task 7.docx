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000000"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000000"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7EDB3DDB">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7ADFD9D"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2DDB754D" w:rsidR="00496101" w:rsidRPr="006C507D" w:rsidRDefault="00A24678" w:rsidP="006C507D">
                                      <w:pPr>
                                        <w:pStyle w:val="a5"/>
                                        <w:rPr>
                                          <w:b/>
                                          <w:bCs/>
                                          <w:sz w:val="28"/>
                                          <w:szCs w:val="28"/>
                                        </w:rPr>
                                      </w:pPr>
                                      <w:r w:rsidRPr="006C507D">
                                        <w:rPr>
                                          <w:b/>
                                          <w:bCs/>
                                          <w:sz w:val="28"/>
                                          <w:szCs w:val="28"/>
                                        </w:rPr>
                                        <w:t xml:space="preserve">ID: </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7ADFD9D"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2DDB754D" w:rsidR="00496101" w:rsidRPr="006C507D" w:rsidRDefault="00A24678" w:rsidP="006C507D">
                                <w:pPr>
                                  <w:pStyle w:val="a5"/>
                                  <w:rPr>
                                    <w:b/>
                                    <w:bCs/>
                                    <w:sz w:val="28"/>
                                    <w:szCs w:val="28"/>
                                  </w:rPr>
                                </w:pPr>
                                <w:r w:rsidRPr="006C507D">
                                  <w:rPr>
                                    <w:b/>
                                    <w:bCs/>
                                    <w:sz w:val="28"/>
                                    <w:szCs w:val="28"/>
                                  </w:rPr>
                                  <w:t xml:space="preserve">ID: </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1"/>
      </w:pPr>
      <w:r w:rsidRPr="00D66CB0">
        <w:lastRenderedPageBreak/>
        <w:t>Project submission guidelines and instructions</w:t>
      </w:r>
    </w:p>
    <w:p w14:paraId="79C77D0D" w14:textId="77777777" w:rsidR="00B36BE9" w:rsidRPr="00B36BE9" w:rsidRDefault="00575F4A" w:rsidP="00B36BE9">
      <w:pPr>
        <w:pStyle w:val="af5"/>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af5"/>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af5"/>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af5"/>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af5"/>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af5"/>
        <w:numPr>
          <w:ilvl w:val="1"/>
          <w:numId w:val="20"/>
        </w:numPr>
        <w:rPr>
          <w:sz w:val="24"/>
          <w:szCs w:val="24"/>
        </w:rPr>
      </w:pPr>
      <w:r w:rsidRPr="00B36BE9">
        <w:rPr>
          <w:sz w:val="24"/>
          <w:szCs w:val="24"/>
        </w:rPr>
        <w:t>Plan to do next.</w:t>
      </w:r>
    </w:p>
    <w:p w14:paraId="708008DF" w14:textId="77777777" w:rsidR="00575F4A" w:rsidRDefault="00575F4A" w:rsidP="00B36BE9">
      <w:pPr>
        <w:pStyle w:val="af5"/>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af5"/>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af5"/>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af5"/>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af5"/>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af5"/>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af5"/>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af5"/>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af5"/>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af5"/>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af5"/>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af5"/>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1"/>
      </w:pPr>
      <w:r w:rsidRPr="00C66034">
        <w:lastRenderedPageBreak/>
        <w:t>Important Notes</w:t>
      </w:r>
    </w:p>
    <w:p w14:paraId="04A1BF07" w14:textId="6818ADF5" w:rsidR="00C66034" w:rsidRPr="008E5CE3" w:rsidRDefault="00C66034" w:rsidP="00EC09A1">
      <w:pPr>
        <w:pStyle w:val="af5"/>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af5"/>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af5"/>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required,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1"/>
      </w:pPr>
      <w:r>
        <w:lastRenderedPageBreak/>
        <w:t>Task 1</w:t>
      </w:r>
    </w:p>
    <w:p w14:paraId="53857985" w14:textId="14314C5E" w:rsidR="00BF2D42" w:rsidRPr="00260147" w:rsidRDefault="00307B43" w:rsidP="00BF2D42">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r w:rsidR="00BF2D42" w:rsidRPr="00260147">
        <w:rPr>
          <w:sz w:val="24"/>
          <w:szCs w:val="24"/>
        </w:rPr>
        <w:br/>
      </w:r>
    </w:p>
    <w:p w14:paraId="1396ACF6" w14:textId="77777777" w:rsidR="00BF2D42" w:rsidRDefault="00BF2D42" w:rsidP="00BF2D42">
      <w:r>
        <w:br/>
      </w:r>
    </w:p>
    <w:p w14:paraId="16760979" w14:textId="3ADA8866" w:rsidR="00BF2D42" w:rsidRDefault="00BF2D42" w:rsidP="00BF2D42">
      <w:pPr>
        <w:pStyle w:val="1"/>
      </w:pPr>
      <w:r>
        <w:lastRenderedPageBreak/>
        <w:t>Task 2</w:t>
      </w:r>
    </w:p>
    <w:p w14:paraId="495631F6" w14:textId="0F5A51B7" w:rsidR="00BF2D42" w:rsidRPr="00260147" w:rsidRDefault="00C95227" w:rsidP="00BF2D42">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sidR="00FC7E81">
        <w:rPr>
          <w:sz w:val="24"/>
          <w:szCs w:val="24"/>
        </w:rPr>
        <w:t xml:space="preserve"> </w:t>
      </w:r>
      <w:r w:rsidR="00FC7E81" w:rsidRPr="00FC7E81">
        <w:rPr>
          <w:color w:val="EE0000"/>
          <w:sz w:val="24"/>
          <w:szCs w:val="24"/>
        </w:rPr>
        <w:t>[</w:t>
      </w:r>
      <w:r w:rsidR="00147B99">
        <w:rPr>
          <w:color w:val="EE0000"/>
          <w:sz w:val="24"/>
          <w:szCs w:val="24"/>
        </w:rPr>
        <w:t xml:space="preserve">2 </w:t>
      </w:r>
      <w:r w:rsidR="00FC7E81" w:rsidRPr="00FC7E81">
        <w:rPr>
          <w:color w:val="EE0000"/>
          <w:sz w:val="24"/>
          <w:szCs w:val="24"/>
        </w:rPr>
        <w:t>marks]</w:t>
      </w:r>
    </w:p>
    <w:p w14:paraId="715C0263" w14:textId="77777777" w:rsidR="00BF2D42" w:rsidRDefault="00BF2D42" w:rsidP="00BF2D42">
      <w:r>
        <w:br/>
      </w:r>
    </w:p>
    <w:p w14:paraId="71D47D95" w14:textId="1CEE00F6" w:rsidR="00BF2D42" w:rsidRDefault="00BF2D42" w:rsidP="00BF2D42">
      <w:pPr>
        <w:pStyle w:val="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af5"/>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af5"/>
        <w:numPr>
          <w:ilvl w:val="0"/>
          <w:numId w:val="12"/>
        </w:numPr>
        <w:rPr>
          <w:sz w:val="24"/>
          <w:szCs w:val="24"/>
        </w:rPr>
      </w:pPr>
      <w:r w:rsidRPr="00983565">
        <w:rPr>
          <w:sz w:val="24"/>
          <w:szCs w:val="24"/>
        </w:rPr>
        <w:t>Level-0 DFD</w:t>
      </w:r>
    </w:p>
    <w:p w14:paraId="3F48509E" w14:textId="3214D1EA" w:rsidR="00BF2D42" w:rsidRDefault="00E47B63" w:rsidP="00983565">
      <w:pPr>
        <w:pStyle w:val="af5"/>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Pr>
        <w:rPr>
          <w:sz w:val="24"/>
          <w:szCs w:val="24"/>
        </w:rPr>
      </w:pPr>
    </w:p>
    <w:p w14:paraId="78D86C31" w14:textId="77777777" w:rsidR="00D4564D" w:rsidRDefault="00D4564D" w:rsidP="00D4564D">
      <w:pPr>
        <w:rPr>
          <w:sz w:val="24"/>
          <w:szCs w:val="24"/>
        </w:rPr>
      </w:pPr>
    </w:p>
    <w:p w14:paraId="725CB657" w14:textId="77777777" w:rsidR="00D4564D" w:rsidRDefault="00D4564D" w:rsidP="00D4564D">
      <w:pPr>
        <w:rPr>
          <w:sz w:val="24"/>
          <w:szCs w:val="24"/>
        </w:rPr>
      </w:pPr>
    </w:p>
    <w:p w14:paraId="16FD5D12" w14:textId="77777777" w:rsidR="00D4564D" w:rsidRDefault="00D4564D" w:rsidP="00D4564D">
      <w:pPr>
        <w:rPr>
          <w:sz w:val="24"/>
          <w:szCs w:val="24"/>
        </w:rPr>
      </w:pPr>
    </w:p>
    <w:p w14:paraId="5870C523" w14:textId="77777777" w:rsidR="00D4564D" w:rsidRDefault="00D4564D" w:rsidP="00D4564D">
      <w:pPr>
        <w:rPr>
          <w:sz w:val="24"/>
          <w:szCs w:val="24"/>
        </w:rPr>
      </w:pPr>
    </w:p>
    <w:p w14:paraId="550E53FA" w14:textId="77777777" w:rsidR="00D4564D" w:rsidRDefault="00D4564D" w:rsidP="00D4564D">
      <w:pPr>
        <w:rPr>
          <w:sz w:val="24"/>
          <w:szCs w:val="24"/>
        </w:rPr>
      </w:pPr>
    </w:p>
    <w:p w14:paraId="3D52978C" w14:textId="77777777" w:rsidR="00D4564D" w:rsidRDefault="00D4564D" w:rsidP="00D4564D">
      <w:pPr>
        <w:rPr>
          <w:sz w:val="24"/>
          <w:szCs w:val="24"/>
        </w:rPr>
      </w:pPr>
    </w:p>
    <w:p w14:paraId="2A803862" w14:textId="77777777" w:rsidR="00D4564D" w:rsidRDefault="00D4564D" w:rsidP="00D4564D">
      <w:pPr>
        <w:rPr>
          <w:sz w:val="24"/>
          <w:szCs w:val="24"/>
        </w:rPr>
      </w:pPr>
    </w:p>
    <w:p w14:paraId="1E4EDB76" w14:textId="77777777" w:rsidR="00D4564D" w:rsidRDefault="00D4564D" w:rsidP="00D4564D">
      <w:pPr>
        <w:rPr>
          <w:sz w:val="24"/>
          <w:szCs w:val="24"/>
        </w:rPr>
      </w:pPr>
    </w:p>
    <w:p w14:paraId="5A5FC607" w14:textId="77777777" w:rsidR="00D4564D" w:rsidRDefault="00D4564D" w:rsidP="00D4564D">
      <w:pPr>
        <w:rPr>
          <w:sz w:val="24"/>
          <w:szCs w:val="24"/>
        </w:rPr>
      </w:pPr>
    </w:p>
    <w:p w14:paraId="30910F94" w14:textId="77777777" w:rsidR="00D4564D" w:rsidRDefault="00D4564D" w:rsidP="00D4564D">
      <w:pPr>
        <w:rPr>
          <w:sz w:val="24"/>
          <w:szCs w:val="24"/>
        </w:rPr>
      </w:pPr>
    </w:p>
    <w:p w14:paraId="2E5BC4AB" w14:textId="77777777" w:rsidR="00D4564D" w:rsidRDefault="00D4564D" w:rsidP="00D4564D">
      <w:pPr>
        <w:rPr>
          <w:sz w:val="24"/>
          <w:szCs w:val="24"/>
        </w:rPr>
      </w:pPr>
    </w:p>
    <w:p w14:paraId="650B3C77" w14:textId="77777777" w:rsidR="00D4564D" w:rsidRDefault="00D4564D" w:rsidP="00D4564D">
      <w:pPr>
        <w:rPr>
          <w:sz w:val="24"/>
          <w:szCs w:val="24"/>
        </w:rPr>
      </w:pPr>
    </w:p>
    <w:p w14:paraId="52E53D5A" w14:textId="77777777" w:rsidR="00D4564D" w:rsidRDefault="00D4564D" w:rsidP="00D4564D">
      <w:pPr>
        <w:rPr>
          <w:sz w:val="24"/>
          <w:szCs w:val="24"/>
        </w:rPr>
      </w:pPr>
    </w:p>
    <w:p w14:paraId="53D0D305" w14:textId="77777777" w:rsidR="00D4564D" w:rsidRDefault="00D4564D" w:rsidP="00D4564D">
      <w:pPr>
        <w:rPr>
          <w:sz w:val="24"/>
          <w:szCs w:val="24"/>
        </w:rPr>
      </w:pPr>
    </w:p>
    <w:p w14:paraId="260576B0" w14:textId="74328F14" w:rsidR="00D4564D" w:rsidRDefault="00D4564D" w:rsidP="00D4564D">
      <w:pPr>
        <w:pStyle w:val="1"/>
      </w:pPr>
      <w:r>
        <w:lastRenderedPageBreak/>
        <w:t>Task 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af5"/>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af5"/>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af5"/>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77777777"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1"/>
      </w:pPr>
      <w:r>
        <w:lastRenderedPageBreak/>
        <w:t>Task 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7923E8D3" w14:textId="77777777" w:rsidR="00D4564D" w:rsidRDefault="00D4564D" w:rsidP="00D4564D">
      <w:pPr>
        <w:rPr>
          <w:sz w:val="24"/>
          <w:szCs w:val="24"/>
        </w:rPr>
      </w:pPr>
    </w:p>
    <w:p w14:paraId="06312D03" w14:textId="77777777" w:rsidR="00961239" w:rsidRDefault="00961239" w:rsidP="00D4564D">
      <w:pPr>
        <w:rPr>
          <w:sz w:val="24"/>
          <w:szCs w:val="24"/>
        </w:rPr>
      </w:pPr>
    </w:p>
    <w:p w14:paraId="79EBCED5" w14:textId="77777777" w:rsidR="00961239" w:rsidRDefault="00961239" w:rsidP="00D4564D">
      <w:pPr>
        <w:rPr>
          <w:sz w:val="24"/>
          <w:szCs w:val="24"/>
        </w:rPr>
      </w:pP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1"/>
      </w:pPr>
      <w:r>
        <w:lastRenderedPageBreak/>
        <w:t>Task 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77777777" w:rsidR="00961239" w:rsidRDefault="00961239" w:rsidP="00D4564D">
      <w:pPr>
        <w:rPr>
          <w:sz w:val="24"/>
          <w:szCs w:val="24"/>
        </w:rPr>
      </w:pP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1"/>
      </w:pPr>
      <w:r>
        <w:lastRenderedPageBreak/>
        <w:t>Task 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06C9562C" w:rsidR="00961239" w:rsidRPr="00D4564D" w:rsidRDefault="005329CE" w:rsidP="00D4564D">
      <w:pPr>
        <w:rPr>
          <w:sz w:val="24"/>
          <w:szCs w:val="24"/>
        </w:rPr>
      </w:pPr>
      <w:r>
        <w:rPr>
          <w:noProof/>
          <w:sz w:val="24"/>
          <w:szCs w:val="24"/>
        </w:rPr>
        <w:drawing>
          <wp:inline distT="0" distB="0" distL="0" distR="0" wp14:anchorId="74FB7753" wp14:editId="2AEC30AA">
            <wp:extent cx="5349240" cy="5305425"/>
            <wp:effectExtent l="0" t="0" r="3810" b="9525"/>
            <wp:docPr id="90965346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53466" name="صورة 909653466"/>
                    <pic:cNvPicPr/>
                  </pic:nvPicPr>
                  <pic:blipFill>
                    <a:blip r:embed="rId15"/>
                    <a:stretch>
                      <a:fillRect/>
                    </a:stretch>
                  </pic:blipFill>
                  <pic:spPr>
                    <a:xfrm>
                      <a:off x="0" y="0"/>
                      <a:ext cx="5349240" cy="5305425"/>
                    </a:xfrm>
                    <a:prstGeom prst="rect">
                      <a:avLst/>
                    </a:prstGeom>
                  </pic:spPr>
                </pic:pic>
              </a:graphicData>
            </a:graphic>
          </wp:inline>
        </w:drawing>
      </w:r>
    </w:p>
    <w:sectPr w:rsidR="00961239" w:rsidRPr="00D4564D">
      <w:headerReference w:type="default" r:id="rId16"/>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EBC05" w14:textId="77777777" w:rsidR="00B01FDA" w:rsidRDefault="00B01FDA">
      <w:pPr>
        <w:spacing w:after="0" w:line="240" w:lineRule="auto"/>
      </w:pPr>
      <w:r>
        <w:separator/>
      </w:r>
    </w:p>
    <w:p w14:paraId="676FDADD" w14:textId="77777777" w:rsidR="00B01FDA" w:rsidRDefault="00B01FDA"/>
    <w:p w14:paraId="492C4253" w14:textId="77777777" w:rsidR="00B01FDA" w:rsidRDefault="00B01FDA"/>
  </w:endnote>
  <w:endnote w:type="continuationSeparator" w:id="0">
    <w:p w14:paraId="1552DAB0" w14:textId="77777777" w:rsidR="00B01FDA" w:rsidRDefault="00B01FDA">
      <w:pPr>
        <w:spacing w:after="0" w:line="240" w:lineRule="auto"/>
      </w:pPr>
      <w:r>
        <w:continuationSeparator/>
      </w:r>
    </w:p>
    <w:p w14:paraId="269C3FB8" w14:textId="77777777" w:rsidR="00B01FDA" w:rsidRDefault="00B01FDA"/>
    <w:p w14:paraId="53454F02" w14:textId="77777777" w:rsidR="00B01FDA" w:rsidRDefault="00B01F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47C1" w14:textId="3C04B3BA" w:rsidR="00D96BDB" w:rsidRDefault="00D96BDB">
    <w:pPr>
      <w:pStyle w:val="a5"/>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0234" w14:textId="4E8817B8" w:rsidR="00D96BDB" w:rsidRDefault="00D96BDB">
    <w:pPr>
      <w:pStyle w:val="a5"/>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F6BF" w14:textId="0E7EC72C" w:rsidR="00D96BDB" w:rsidRDefault="00D96BDB">
    <w:pPr>
      <w:pStyle w:val="a5"/>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28706" w14:textId="77777777" w:rsidR="00B01FDA" w:rsidRDefault="00B01FDA">
      <w:pPr>
        <w:spacing w:after="0" w:line="240" w:lineRule="auto"/>
      </w:pPr>
      <w:r>
        <w:separator/>
      </w:r>
    </w:p>
    <w:p w14:paraId="70B2AF84" w14:textId="77777777" w:rsidR="00B01FDA" w:rsidRDefault="00B01FDA"/>
    <w:p w14:paraId="12045FF4" w14:textId="77777777" w:rsidR="00B01FDA" w:rsidRDefault="00B01FDA"/>
  </w:footnote>
  <w:footnote w:type="continuationSeparator" w:id="0">
    <w:p w14:paraId="0F020028" w14:textId="77777777" w:rsidR="00B01FDA" w:rsidRDefault="00B01FDA">
      <w:pPr>
        <w:spacing w:after="0" w:line="240" w:lineRule="auto"/>
      </w:pPr>
      <w:r>
        <w:continuationSeparator/>
      </w:r>
    </w:p>
    <w:p w14:paraId="5ACCBA3F" w14:textId="77777777" w:rsidR="00B01FDA" w:rsidRDefault="00B01FDA"/>
    <w:p w14:paraId="7B11FA2B" w14:textId="77777777" w:rsidR="00B01FDA" w:rsidRDefault="00B01F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673FCD18"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5329CE">
            <w:rPr>
              <w:rFonts w:hint="cs"/>
              <w:noProof/>
              <w:rtl/>
            </w:rPr>
            <w:instrText xml:space="preserve">خطأ! استخدم علامة التبويب "الصفحة الرئيسية" لتطبيق </w:instrText>
          </w:r>
          <w:r w:rsidR="005329CE">
            <w:rPr>
              <w:rFonts w:hint="cs"/>
              <w:noProof/>
            </w:rPr>
            <w:instrText>Heading 1</w:instrText>
          </w:r>
          <w:r w:rsidR="005329CE">
            <w:rPr>
              <w:rFonts w:hint="cs"/>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5329CE">
            <w:rPr>
              <w:rFonts w:hint="cs"/>
              <w:noProof/>
              <w:rtl/>
            </w:rPr>
            <w:instrText xml:space="preserve">خطأ! استخدم علامة التبويب "الصفحة الرئيسية" لتطبيق </w:instrText>
          </w:r>
          <w:r w:rsidR="005329CE">
            <w:rPr>
              <w:rFonts w:hint="cs"/>
              <w:noProof/>
            </w:rPr>
            <w:instrText>Heading 1</w:instrText>
          </w:r>
          <w:r w:rsidR="005329CE">
            <w:rPr>
              <w:rFonts w:hint="cs"/>
              <w:noProof/>
              <w:rtl/>
            </w:rPr>
            <w:instrText xml:space="preserve"> على النص الذي ترغب في أن يظهر هنا.</w:instrText>
          </w:r>
          <w:r w:rsidR="00982EEA">
            <w:rPr>
              <w:noProof/>
            </w:rPr>
            <w:fldChar w:fldCharType="end"/>
          </w:r>
          <w:r>
            <w:instrText xml:space="preserve"> </w:instrText>
          </w:r>
          <w:r>
            <w:fldChar w:fldCharType="separate"/>
          </w:r>
          <w:r w:rsidR="005329CE">
            <w:rPr>
              <w:rFonts w:hint="cs"/>
              <w:noProof/>
              <w:rtl/>
            </w:rPr>
            <w:t xml:space="preserve">خطأ! استخدم علامة التبويب "الصفحة الرئيسية" لتطبيق </w:t>
          </w:r>
          <w:r w:rsidR="005329CE">
            <w:rPr>
              <w:rFonts w:hint="cs"/>
              <w:noProof/>
            </w:rPr>
            <w:t>Heading 1</w:t>
          </w:r>
          <w:r w:rsidR="005329CE">
            <w:rPr>
              <w:rFonts w:hint="cs"/>
              <w:noProof/>
              <w:rtl/>
            </w:rPr>
            <w:t xml:space="preserve"> على النص الذي ترغب في أن يظهر هنا.</w:t>
          </w:r>
          <w:r w:rsidR="005329CE">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0"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6"/>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9"/>
  </w:num>
  <w:num w:numId="7" w16cid:durableId="1541865961">
    <w:abstractNumId w:val="10"/>
  </w:num>
  <w:num w:numId="8" w16cid:durableId="1130123299">
    <w:abstractNumId w:val="7"/>
  </w:num>
  <w:num w:numId="9" w16cid:durableId="1020735855">
    <w:abstractNumId w:val="5"/>
  </w:num>
  <w:num w:numId="10" w16cid:durableId="704987253">
    <w:abstractNumId w:val="8"/>
  </w:num>
  <w:num w:numId="11" w16cid:durableId="718165009">
    <w:abstractNumId w:val="3"/>
  </w:num>
  <w:num w:numId="12" w16cid:durableId="1010454176">
    <w:abstractNumId w:val="1"/>
  </w:num>
  <w:num w:numId="13" w16cid:durableId="1929000426">
    <w:abstractNumId w:val="13"/>
  </w:num>
  <w:num w:numId="14" w16cid:durableId="1983654359">
    <w:abstractNumId w:val="4"/>
  </w:num>
  <w:num w:numId="15" w16cid:durableId="1377894548">
    <w:abstractNumId w:val="12"/>
  </w:num>
  <w:num w:numId="16" w16cid:durableId="780683629">
    <w:abstractNumId w:val="2"/>
  </w:num>
  <w:num w:numId="17" w16cid:durableId="1215771571">
    <w:abstractNumId w:val="14"/>
  </w:num>
  <w:num w:numId="18" w16cid:durableId="71204324">
    <w:abstractNumId w:val="16"/>
  </w:num>
  <w:num w:numId="19" w16cid:durableId="684866198">
    <w:abstractNumId w:val="11"/>
  </w:num>
  <w:num w:numId="20" w16cid:durableId="1964653278">
    <w:abstractNumId w:val="15"/>
  </w:num>
  <w:num w:numId="21" w16cid:durableId="13085831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5D9B"/>
    <w:rsid w:val="00034555"/>
    <w:rsid w:val="000530C6"/>
    <w:rsid w:val="00060943"/>
    <w:rsid w:val="00062252"/>
    <w:rsid w:val="00063E7E"/>
    <w:rsid w:val="00066779"/>
    <w:rsid w:val="000813D6"/>
    <w:rsid w:val="000927A4"/>
    <w:rsid w:val="000B11F2"/>
    <w:rsid w:val="000B4B0F"/>
    <w:rsid w:val="000C0335"/>
    <w:rsid w:val="000D22A0"/>
    <w:rsid w:val="000D4C6B"/>
    <w:rsid w:val="000E3EF6"/>
    <w:rsid w:val="000F1E1C"/>
    <w:rsid w:val="0010005C"/>
    <w:rsid w:val="00104E85"/>
    <w:rsid w:val="001065F4"/>
    <w:rsid w:val="0010726A"/>
    <w:rsid w:val="00147B99"/>
    <w:rsid w:val="001508E3"/>
    <w:rsid w:val="00153B1C"/>
    <w:rsid w:val="00153C80"/>
    <w:rsid w:val="001752FF"/>
    <w:rsid w:val="001779AF"/>
    <w:rsid w:val="0018073C"/>
    <w:rsid w:val="001A25BB"/>
    <w:rsid w:val="001A3FCD"/>
    <w:rsid w:val="001B1FCA"/>
    <w:rsid w:val="001B698D"/>
    <w:rsid w:val="001C53C3"/>
    <w:rsid w:val="00206680"/>
    <w:rsid w:val="00212BC8"/>
    <w:rsid w:val="0022583C"/>
    <w:rsid w:val="00251D1B"/>
    <w:rsid w:val="00260147"/>
    <w:rsid w:val="0027269F"/>
    <w:rsid w:val="002B7A24"/>
    <w:rsid w:val="002C3525"/>
    <w:rsid w:val="002E4869"/>
    <w:rsid w:val="002F5673"/>
    <w:rsid w:val="00307B43"/>
    <w:rsid w:val="003146CB"/>
    <w:rsid w:val="00341020"/>
    <w:rsid w:val="003453DB"/>
    <w:rsid w:val="00353412"/>
    <w:rsid w:val="003562F8"/>
    <w:rsid w:val="0036132F"/>
    <w:rsid w:val="00376478"/>
    <w:rsid w:val="003A7184"/>
    <w:rsid w:val="003C3E78"/>
    <w:rsid w:val="003C4083"/>
    <w:rsid w:val="003E0019"/>
    <w:rsid w:val="00402BFC"/>
    <w:rsid w:val="00441B70"/>
    <w:rsid w:val="00442378"/>
    <w:rsid w:val="00442DB6"/>
    <w:rsid w:val="00462A92"/>
    <w:rsid w:val="00466141"/>
    <w:rsid w:val="004840C2"/>
    <w:rsid w:val="004878D7"/>
    <w:rsid w:val="00491C52"/>
    <w:rsid w:val="00496101"/>
    <w:rsid w:val="00497AC5"/>
    <w:rsid w:val="004B5685"/>
    <w:rsid w:val="004B7324"/>
    <w:rsid w:val="004C0F90"/>
    <w:rsid w:val="004C58F7"/>
    <w:rsid w:val="004D1CA8"/>
    <w:rsid w:val="004D2E64"/>
    <w:rsid w:val="00517329"/>
    <w:rsid w:val="005178B3"/>
    <w:rsid w:val="005322C6"/>
    <w:rsid w:val="005329CE"/>
    <w:rsid w:val="00542A84"/>
    <w:rsid w:val="005725A2"/>
    <w:rsid w:val="00575F4A"/>
    <w:rsid w:val="0058689F"/>
    <w:rsid w:val="005B301B"/>
    <w:rsid w:val="005C3A69"/>
    <w:rsid w:val="005E1DBF"/>
    <w:rsid w:val="0061766B"/>
    <w:rsid w:val="00624295"/>
    <w:rsid w:val="006301F4"/>
    <w:rsid w:val="00633DB3"/>
    <w:rsid w:val="00634E8F"/>
    <w:rsid w:val="00640279"/>
    <w:rsid w:val="00655D8A"/>
    <w:rsid w:val="00667896"/>
    <w:rsid w:val="00672DFA"/>
    <w:rsid w:val="00675688"/>
    <w:rsid w:val="006B390A"/>
    <w:rsid w:val="006C507D"/>
    <w:rsid w:val="006D4BB0"/>
    <w:rsid w:val="006D5E8C"/>
    <w:rsid w:val="006D608E"/>
    <w:rsid w:val="00703C30"/>
    <w:rsid w:val="00707B24"/>
    <w:rsid w:val="00722B5B"/>
    <w:rsid w:val="0073624A"/>
    <w:rsid w:val="00750B31"/>
    <w:rsid w:val="00762E84"/>
    <w:rsid w:val="00766492"/>
    <w:rsid w:val="0077027A"/>
    <w:rsid w:val="007A4F86"/>
    <w:rsid w:val="007B0981"/>
    <w:rsid w:val="007E0D01"/>
    <w:rsid w:val="007E2442"/>
    <w:rsid w:val="007E33D4"/>
    <w:rsid w:val="007E5491"/>
    <w:rsid w:val="007E5DB6"/>
    <w:rsid w:val="007F4762"/>
    <w:rsid w:val="007F7DC6"/>
    <w:rsid w:val="00822BAC"/>
    <w:rsid w:val="008303CA"/>
    <w:rsid w:val="008405D5"/>
    <w:rsid w:val="00850687"/>
    <w:rsid w:val="00850D66"/>
    <w:rsid w:val="00851E41"/>
    <w:rsid w:val="00856DB7"/>
    <w:rsid w:val="00871BBE"/>
    <w:rsid w:val="00875437"/>
    <w:rsid w:val="00886CC4"/>
    <w:rsid w:val="008D30D5"/>
    <w:rsid w:val="008D6493"/>
    <w:rsid w:val="008E5CE3"/>
    <w:rsid w:val="008F1BD3"/>
    <w:rsid w:val="008F4F46"/>
    <w:rsid w:val="009028DF"/>
    <w:rsid w:val="00923D84"/>
    <w:rsid w:val="00937F04"/>
    <w:rsid w:val="009412BA"/>
    <w:rsid w:val="009565C2"/>
    <w:rsid w:val="00961239"/>
    <w:rsid w:val="00966585"/>
    <w:rsid w:val="00975C59"/>
    <w:rsid w:val="00977287"/>
    <w:rsid w:val="00982A90"/>
    <w:rsid w:val="00982EEA"/>
    <w:rsid w:val="00983565"/>
    <w:rsid w:val="00986F59"/>
    <w:rsid w:val="009A71AB"/>
    <w:rsid w:val="009B0716"/>
    <w:rsid w:val="009D7CF0"/>
    <w:rsid w:val="009F0248"/>
    <w:rsid w:val="009F0B17"/>
    <w:rsid w:val="00A02E4B"/>
    <w:rsid w:val="00A24678"/>
    <w:rsid w:val="00A424A0"/>
    <w:rsid w:val="00A53E9B"/>
    <w:rsid w:val="00A60489"/>
    <w:rsid w:val="00A70FE0"/>
    <w:rsid w:val="00A7682B"/>
    <w:rsid w:val="00A779D4"/>
    <w:rsid w:val="00AA03C6"/>
    <w:rsid w:val="00AB1146"/>
    <w:rsid w:val="00AB18E2"/>
    <w:rsid w:val="00AC4254"/>
    <w:rsid w:val="00AD41C2"/>
    <w:rsid w:val="00AE4226"/>
    <w:rsid w:val="00AE55E4"/>
    <w:rsid w:val="00B01A63"/>
    <w:rsid w:val="00B01FDA"/>
    <w:rsid w:val="00B0260E"/>
    <w:rsid w:val="00B2031C"/>
    <w:rsid w:val="00B36BE9"/>
    <w:rsid w:val="00B36C57"/>
    <w:rsid w:val="00B4784E"/>
    <w:rsid w:val="00B916D5"/>
    <w:rsid w:val="00B92CC5"/>
    <w:rsid w:val="00BE04EA"/>
    <w:rsid w:val="00BE498F"/>
    <w:rsid w:val="00BF2D42"/>
    <w:rsid w:val="00C00B10"/>
    <w:rsid w:val="00C00EF6"/>
    <w:rsid w:val="00C27B90"/>
    <w:rsid w:val="00C574A4"/>
    <w:rsid w:val="00C66034"/>
    <w:rsid w:val="00C95227"/>
    <w:rsid w:val="00C95D85"/>
    <w:rsid w:val="00CB7FBB"/>
    <w:rsid w:val="00CD4929"/>
    <w:rsid w:val="00CD49D6"/>
    <w:rsid w:val="00D1374E"/>
    <w:rsid w:val="00D20C63"/>
    <w:rsid w:val="00D21851"/>
    <w:rsid w:val="00D27897"/>
    <w:rsid w:val="00D332E3"/>
    <w:rsid w:val="00D4564D"/>
    <w:rsid w:val="00D568E3"/>
    <w:rsid w:val="00D624A1"/>
    <w:rsid w:val="00D66CB0"/>
    <w:rsid w:val="00D707B8"/>
    <w:rsid w:val="00D82341"/>
    <w:rsid w:val="00D9328B"/>
    <w:rsid w:val="00D96BDB"/>
    <w:rsid w:val="00DB0522"/>
    <w:rsid w:val="00DB1FAB"/>
    <w:rsid w:val="00DD12F8"/>
    <w:rsid w:val="00DD46FD"/>
    <w:rsid w:val="00DD6A0D"/>
    <w:rsid w:val="00DD75D6"/>
    <w:rsid w:val="00DE230E"/>
    <w:rsid w:val="00E0235E"/>
    <w:rsid w:val="00E15976"/>
    <w:rsid w:val="00E32FFA"/>
    <w:rsid w:val="00E47B63"/>
    <w:rsid w:val="00E51CCE"/>
    <w:rsid w:val="00E56E61"/>
    <w:rsid w:val="00E575CD"/>
    <w:rsid w:val="00E8497B"/>
    <w:rsid w:val="00EA046E"/>
    <w:rsid w:val="00EC09A1"/>
    <w:rsid w:val="00EE0FE4"/>
    <w:rsid w:val="00EE63DB"/>
    <w:rsid w:val="00F05724"/>
    <w:rsid w:val="00F12AC6"/>
    <w:rsid w:val="00F14B36"/>
    <w:rsid w:val="00F42CF5"/>
    <w:rsid w:val="00F63908"/>
    <w:rsid w:val="00F80856"/>
    <w:rsid w:val="00F84D59"/>
    <w:rsid w:val="00FB3FB6"/>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E0FE4"/>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character" w:styleId="af6">
    <w:name w:val="Unresolved Mention"/>
    <w:basedOn w:val="a2"/>
    <w:uiPriority w:val="99"/>
    <w:semiHidden/>
    <w:unhideWhenUsed/>
    <w:rsid w:val="00260147"/>
    <w:rPr>
      <w:color w:val="605E5C"/>
      <w:shd w:val="clear" w:color="auto" w:fill="E1DFDD"/>
    </w:rPr>
  </w:style>
  <w:style w:type="character" w:customStyle="1" w:styleId="3Char">
    <w:name w:val="عنوان 3 Char"/>
    <w:basedOn w:val="a2"/>
    <w:link w:val="30"/>
    <w:uiPriority w:val="1"/>
    <w:semiHidden/>
    <w:rsid w:val="00667896"/>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60943"/>
    <w:rsid w:val="00075A1C"/>
    <w:rsid w:val="0018073C"/>
    <w:rsid w:val="001A632E"/>
    <w:rsid w:val="00207A61"/>
    <w:rsid w:val="00324ACF"/>
    <w:rsid w:val="00351A43"/>
    <w:rsid w:val="00432929"/>
    <w:rsid w:val="004A7EE6"/>
    <w:rsid w:val="005178B3"/>
    <w:rsid w:val="005443A0"/>
    <w:rsid w:val="005E024E"/>
    <w:rsid w:val="006400C0"/>
    <w:rsid w:val="00660EF5"/>
    <w:rsid w:val="0067264F"/>
    <w:rsid w:val="00695677"/>
    <w:rsid w:val="006E7EB7"/>
    <w:rsid w:val="0073624A"/>
    <w:rsid w:val="008A4AE7"/>
    <w:rsid w:val="00902777"/>
    <w:rsid w:val="00977680"/>
    <w:rsid w:val="009A71AB"/>
    <w:rsid w:val="00A53609"/>
    <w:rsid w:val="00A85899"/>
    <w:rsid w:val="00AC3A9C"/>
    <w:rsid w:val="00AF3CCC"/>
    <w:rsid w:val="00B2031C"/>
    <w:rsid w:val="00B4602D"/>
    <w:rsid w:val="00C346F5"/>
    <w:rsid w:val="00C40158"/>
    <w:rsid w:val="00C54676"/>
    <w:rsid w:val="00C77297"/>
    <w:rsid w:val="00CC6F9F"/>
    <w:rsid w:val="00D1374E"/>
    <w:rsid w:val="00D248BA"/>
    <w:rsid w:val="00D36B88"/>
    <w:rsid w:val="00D56FB7"/>
    <w:rsid w:val="00DD75D6"/>
    <w:rsid w:val="00E35677"/>
    <w:rsid w:val="00E552F8"/>
    <w:rsid w:val="00E575CD"/>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2</TotalTime>
  <Pages>14</Pages>
  <Words>1088</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JANA KHALED S. ALHARBI</cp:lastModifiedBy>
  <cp:revision>2</cp:revision>
  <cp:lastPrinted>2022-02-16T16:04:00Z</cp:lastPrinted>
  <dcterms:created xsi:type="dcterms:W3CDTF">2026-07-31T07:24:00Z</dcterms:created>
  <dcterms:modified xsi:type="dcterms:W3CDTF">2026-07-31T07:24:00Z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