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1C1063"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1C1063"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1C106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1C1063">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7ADFD9D"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a5"/>
                                  <w:rPr>
                                    <w:b/>
                                    <w:bCs/>
                                    <w:sz w:val="28"/>
                                    <w:szCs w:val="28"/>
                                  </w:rPr>
                                </w:pPr>
                                <w:r w:rsidRPr="006C507D">
                                  <w:rPr>
                                    <w:b/>
                                    <w:bCs/>
                                    <w:sz w:val="28"/>
                                    <w:szCs w:val="28"/>
                                  </w:rPr>
                                  <w:t xml:space="preserve">Name: </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DDB754D" w:rsidR="00496101" w:rsidRPr="006C507D" w:rsidRDefault="00A24678" w:rsidP="006C507D">
                                <w:pPr>
                                  <w:pStyle w:val="a5"/>
                                  <w:rPr>
                                    <w:b/>
                                    <w:bCs/>
                                    <w:sz w:val="28"/>
                                    <w:szCs w:val="28"/>
                                  </w:rPr>
                                </w:pPr>
                                <w:r w:rsidRPr="006C507D">
                                  <w:rPr>
                                    <w:b/>
                                    <w:bCs/>
                                    <w:sz w:val="28"/>
                                    <w:szCs w:val="28"/>
                                  </w:rPr>
                                  <w:t xml:space="preserve">ID: </w:t>
                                </w:r>
                              </w:p>
                              <w:p w14:paraId="2A5E462A" w14:textId="666E5C0F"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1"/>
      </w:pPr>
      <w:r>
        <w:lastRenderedPageBreak/>
        <w:t>Task 2</w:t>
      </w:r>
    </w:p>
    <w:p w14:paraId="495631F6" w14:textId="0F5A51B7" w:rsidR="00BF2D42" w:rsidRPr="00260147"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715C0263" w14:textId="5A1C3BD8" w:rsidR="00BF2D42" w:rsidRPr="002D3ED6" w:rsidRDefault="009955DA" w:rsidP="00BF2D42">
      <w:pPr>
        <w:rPr>
          <w:rFonts w:ascii="Times New Roman" w:hAnsi="Times New Roman" w:cs="Times New Roman"/>
          <w:b/>
          <w:bCs/>
          <w:color w:val="auto"/>
          <w:sz w:val="24"/>
          <w:szCs w:val="24"/>
        </w:rPr>
      </w:pPr>
      <w:r w:rsidRPr="002D3ED6">
        <w:rPr>
          <w:rFonts w:ascii="Times New Roman" w:hAnsi="Times New Roman" w:cs="Times New Roman"/>
          <w:b/>
          <w:bCs/>
          <w:color w:val="auto"/>
          <w:sz w:val="24"/>
          <w:szCs w:val="24"/>
        </w:rPr>
        <w:br/>
      </w:r>
    </w:p>
    <w:p w14:paraId="4BFE271A" w14:textId="77777777" w:rsidR="002D3ED6" w:rsidRPr="009955DA" w:rsidRDefault="002D3ED6" w:rsidP="00BF2D42">
      <w:pPr>
        <w:rPr>
          <w:rFonts w:ascii="Times New Roman" w:hAnsi="Times New Roman" w:cs="Times New Roman"/>
          <w:b/>
          <w:bCs/>
          <w:sz w:val="24"/>
          <w:szCs w:val="24"/>
        </w:rPr>
      </w:pP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3F48509E" w14:textId="3214D1EA" w:rsidR="00BF2D42" w:rsidRDefault="00E47B63" w:rsidP="00983565">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25CB657" w14:textId="54DB2FCA" w:rsidR="00D4564D" w:rsidRPr="00B17B9E" w:rsidRDefault="00260F62" w:rsidP="007F1723">
      <w:pPr>
        <w:pStyle w:val="af5"/>
        <w:numPr>
          <w:ilvl w:val="0"/>
          <w:numId w:val="21"/>
        </w:numPr>
        <w:rPr>
          <w:rFonts w:ascii="Times New Roman" w:hAnsi="Times New Roman" w:cs="Times New Roman"/>
          <w:b/>
          <w:bCs/>
          <w:color w:val="auto"/>
          <w:sz w:val="28"/>
          <w:szCs w:val="28"/>
        </w:rPr>
      </w:pPr>
      <w:r w:rsidRPr="00B17B9E">
        <w:rPr>
          <w:rFonts w:ascii="Times New Roman" w:hAnsi="Times New Roman" w:cs="Times New Roman"/>
          <w:b/>
          <w:bCs/>
          <w:color w:val="auto"/>
          <w:sz w:val="28"/>
          <w:szCs w:val="28"/>
        </w:rPr>
        <w:t xml:space="preserve">Data Flow Diagrams </w:t>
      </w:r>
      <w:r w:rsidR="007F1723" w:rsidRPr="00B17B9E">
        <w:rPr>
          <w:rFonts w:ascii="Times New Roman" w:hAnsi="Times New Roman" w:cs="Times New Roman"/>
          <w:b/>
          <w:bCs/>
          <w:color w:val="auto"/>
          <w:sz w:val="28"/>
          <w:szCs w:val="28"/>
        </w:rPr>
        <w:t>(DFDs):</w:t>
      </w:r>
    </w:p>
    <w:p w14:paraId="602BDF96" w14:textId="1B4C0D35" w:rsidR="007F1723" w:rsidRPr="0080399E" w:rsidRDefault="00D35391" w:rsidP="0080399E">
      <w:pPr>
        <w:pStyle w:val="af5"/>
        <w:numPr>
          <w:ilvl w:val="0"/>
          <w:numId w:val="23"/>
        </w:numPr>
        <w:rPr>
          <w:rFonts w:ascii="Times New Roman" w:hAnsi="Times New Roman" w:cs="Times New Roman"/>
          <w:b/>
          <w:bCs/>
          <w:color w:val="auto"/>
          <w:sz w:val="28"/>
          <w:szCs w:val="28"/>
        </w:rPr>
      </w:pPr>
      <w:r w:rsidRPr="00B17B9E">
        <w:rPr>
          <w:noProof/>
        </w:rPr>
        <w:drawing>
          <wp:anchor distT="0" distB="0" distL="114300" distR="114300" simplePos="0" relativeHeight="251691008" behindDoc="0" locked="0" layoutInCell="1" allowOverlap="1" wp14:anchorId="5E3EBE94" wp14:editId="341C059A">
            <wp:simplePos x="0" y="0"/>
            <wp:positionH relativeFrom="column">
              <wp:posOffset>-1539240</wp:posOffset>
            </wp:positionH>
            <wp:positionV relativeFrom="paragraph">
              <wp:posOffset>356235</wp:posOffset>
            </wp:positionV>
            <wp:extent cx="7117080" cy="3995420"/>
            <wp:effectExtent l="0" t="0" r="7620" b="5080"/>
            <wp:wrapSquare wrapText="bothSides"/>
            <wp:docPr id="592542445"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42445" name="صورة 592542445"/>
                    <pic:cNvPicPr/>
                  </pic:nvPicPr>
                  <pic:blipFill>
                    <a:blip r:embed="rId15"/>
                    <a:stretch>
                      <a:fillRect/>
                    </a:stretch>
                  </pic:blipFill>
                  <pic:spPr>
                    <a:xfrm>
                      <a:off x="0" y="0"/>
                      <a:ext cx="7117080" cy="3995420"/>
                    </a:xfrm>
                    <a:prstGeom prst="rect">
                      <a:avLst/>
                    </a:prstGeom>
                  </pic:spPr>
                </pic:pic>
              </a:graphicData>
            </a:graphic>
            <wp14:sizeRelH relativeFrom="margin">
              <wp14:pctWidth>0</wp14:pctWidth>
            </wp14:sizeRelH>
          </wp:anchor>
        </w:drawing>
      </w:r>
      <w:r w:rsidR="00E16BF9" w:rsidRPr="0080399E">
        <w:rPr>
          <w:rFonts w:ascii="Times New Roman" w:hAnsi="Times New Roman" w:cs="Times New Roman"/>
          <w:b/>
          <w:bCs/>
          <w:color w:val="auto"/>
          <w:sz w:val="28"/>
          <w:szCs w:val="28"/>
        </w:rPr>
        <w:t>Context Dia</w:t>
      </w:r>
      <w:r w:rsidR="001A1D41" w:rsidRPr="0080399E">
        <w:rPr>
          <w:rFonts w:ascii="Times New Roman" w:hAnsi="Times New Roman" w:cs="Times New Roman"/>
          <w:b/>
          <w:bCs/>
          <w:color w:val="auto"/>
          <w:sz w:val="28"/>
          <w:szCs w:val="28"/>
        </w:rPr>
        <w:t>gram</w:t>
      </w:r>
    </w:p>
    <w:p w14:paraId="6DC98826" w14:textId="77777777" w:rsidR="00B17B9E" w:rsidRPr="00B17B9E" w:rsidRDefault="00B17B9E" w:rsidP="00B17B9E">
      <w:pPr>
        <w:ind w:left="360"/>
        <w:rPr>
          <w:rFonts w:ascii="Times New Roman" w:hAnsi="Times New Roman" w:cs="Times New Roman"/>
          <w:b/>
          <w:bCs/>
          <w:color w:val="auto"/>
          <w:sz w:val="24"/>
          <w:szCs w:val="24"/>
        </w:rPr>
      </w:pPr>
    </w:p>
    <w:p w14:paraId="5D885243" w14:textId="1A18A5AA" w:rsidR="001A1D41" w:rsidRPr="001A1D41" w:rsidRDefault="001A1D41" w:rsidP="001A1D41">
      <w:pPr>
        <w:ind w:left="360"/>
        <w:rPr>
          <w:rFonts w:ascii="Times New Roman" w:hAnsi="Times New Roman" w:cs="Times New Roman"/>
          <w:b/>
          <w:bCs/>
          <w:color w:val="auto"/>
          <w:sz w:val="24"/>
          <w:szCs w:val="24"/>
        </w:rPr>
      </w:pPr>
    </w:p>
    <w:p w14:paraId="4D0C0EA8" w14:textId="5686404A" w:rsidR="001A1D41" w:rsidRDefault="008E2A41" w:rsidP="008E2A41">
      <w:pPr>
        <w:pStyle w:val="af5"/>
        <w:numPr>
          <w:ilvl w:val="2"/>
          <w:numId w:val="20"/>
        </w:num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92032" behindDoc="0" locked="0" layoutInCell="1" allowOverlap="1" wp14:anchorId="5B8B4384" wp14:editId="58E906FB">
            <wp:simplePos x="0" y="0"/>
            <wp:positionH relativeFrom="column">
              <wp:posOffset>-1066800</wp:posOffset>
            </wp:positionH>
            <wp:positionV relativeFrom="paragraph">
              <wp:posOffset>534670</wp:posOffset>
            </wp:positionV>
            <wp:extent cx="6400800" cy="4867910"/>
            <wp:effectExtent l="0" t="0" r="0" b="8890"/>
            <wp:wrapSquare wrapText="bothSides"/>
            <wp:docPr id="1190126398"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26398" name="صورة 1190126398"/>
                    <pic:cNvPicPr/>
                  </pic:nvPicPr>
                  <pic:blipFill>
                    <a:blip r:embed="rId16"/>
                    <a:stretch>
                      <a:fillRect/>
                    </a:stretch>
                  </pic:blipFill>
                  <pic:spPr>
                    <a:xfrm>
                      <a:off x="0" y="0"/>
                      <a:ext cx="6400800" cy="4867910"/>
                    </a:xfrm>
                    <a:prstGeom prst="rect">
                      <a:avLst/>
                    </a:prstGeom>
                  </pic:spPr>
                </pic:pic>
              </a:graphicData>
            </a:graphic>
            <wp14:sizeRelH relativeFrom="margin">
              <wp14:pctWidth>0</wp14:pctWidth>
            </wp14:sizeRelH>
            <wp14:sizeRelV relativeFrom="margin">
              <wp14:pctHeight>0</wp14:pctHeight>
            </wp14:sizeRelV>
          </wp:anchor>
        </w:drawing>
      </w:r>
      <w:r w:rsidRPr="008E2A41">
        <w:rPr>
          <w:rFonts w:ascii="Times New Roman" w:hAnsi="Times New Roman" w:cs="Times New Roman"/>
          <w:b/>
          <w:bCs/>
          <w:sz w:val="28"/>
          <w:szCs w:val="28"/>
        </w:rPr>
        <w:t>Level-0 DFD</w:t>
      </w:r>
    </w:p>
    <w:p w14:paraId="4559011E" w14:textId="275DDA23" w:rsidR="008E2A41" w:rsidRPr="008E2A41" w:rsidRDefault="008E2A41" w:rsidP="008E2A41">
      <w:pPr>
        <w:rPr>
          <w:rFonts w:ascii="Times New Roman" w:hAnsi="Times New Roman" w:cs="Times New Roman"/>
          <w:b/>
          <w:bCs/>
          <w:sz w:val="28"/>
          <w:szCs w:val="28"/>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2FE31A9D" w:rsidR="00D4564D" w:rsidRPr="001E7696" w:rsidRDefault="00ED4F9A" w:rsidP="0080399E">
      <w:pPr>
        <w:pStyle w:val="af5"/>
        <w:numPr>
          <w:ilvl w:val="2"/>
          <w:numId w:val="20"/>
        </w:numPr>
        <w:rPr>
          <w:rFonts w:ascii="Times New Roman" w:hAnsi="Times New Roman" w:cs="Times New Roman"/>
          <w:b/>
          <w:bCs/>
          <w:sz w:val="24"/>
          <w:szCs w:val="24"/>
        </w:rPr>
      </w:pPr>
      <w:r w:rsidRPr="001E7696">
        <w:rPr>
          <w:rFonts w:ascii="Times New Roman" w:hAnsi="Times New Roman" w:cs="Times New Roman"/>
          <w:b/>
          <w:bCs/>
          <w:sz w:val="24"/>
          <w:szCs w:val="24"/>
        </w:rPr>
        <w:lastRenderedPageBreak/>
        <w:t>Level</w:t>
      </w:r>
      <w:r w:rsidR="00B63F88">
        <w:rPr>
          <w:rFonts w:ascii="Times New Roman" w:hAnsi="Times New Roman" w:cs="Times New Roman"/>
          <w:b/>
          <w:bCs/>
          <w:sz w:val="24"/>
          <w:szCs w:val="24"/>
        </w:rPr>
        <w:t>-</w:t>
      </w:r>
      <w:r w:rsidRPr="001E7696">
        <w:rPr>
          <w:rFonts w:ascii="Times New Roman" w:hAnsi="Times New Roman" w:cs="Times New Roman"/>
          <w:b/>
          <w:bCs/>
          <w:sz w:val="24"/>
          <w:szCs w:val="24"/>
        </w:rPr>
        <w:t xml:space="preserve"> </w:t>
      </w:r>
      <w:r w:rsidR="00A94BFB">
        <w:rPr>
          <w:rFonts w:ascii="Times New Roman" w:hAnsi="Times New Roman" w:cs="Times New Roman"/>
          <w:b/>
          <w:bCs/>
          <w:sz w:val="24"/>
          <w:szCs w:val="24"/>
        </w:rPr>
        <w:t xml:space="preserve">1 </w:t>
      </w:r>
      <w:r w:rsidRPr="001E7696">
        <w:rPr>
          <w:rFonts w:ascii="Times New Roman" w:hAnsi="Times New Roman" w:cs="Times New Roman"/>
          <w:b/>
          <w:bCs/>
          <w:sz w:val="24"/>
          <w:szCs w:val="24"/>
        </w:rPr>
        <w:t>DVD</w:t>
      </w:r>
    </w:p>
    <w:p w14:paraId="6C339271" w14:textId="255AC001" w:rsidR="001E7696" w:rsidRPr="001E7696" w:rsidRDefault="001E7696" w:rsidP="001E7696">
      <w:pPr>
        <w:pStyle w:val="af5"/>
        <w:numPr>
          <w:ilvl w:val="0"/>
          <w:numId w:val="25"/>
        </w:numPr>
        <w:spacing w:after="0" w:line="240" w:lineRule="auto"/>
        <w:rPr>
          <w:rFonts w:ascii="Times New Roman" w:eastAsia="Times New Roman" w:hAnsi="Times New Roman" w:cs="Times New Roman"/>
          <w:color w:val="auto"/>
          <w:sz w:val="24"/>
          <w:szCs w:val="24"/>
          <w:lang w:eastAsia="en-US"/>
        </w:rPr>
      </w:pPr>
      <w:r w:rsidRPr="001E7696">
        <w:rPr>
          <w:rFonts w:ascii="Times New Roman" w:eastAsia="Times New Roman" w:hAnsi="Times New Roman" w:cs="Times New Roman"/>
          <w:b/>
          <w:bCs/>
          <w:color w:val="auto"/>
          <w:sz w:val="24"/>
          <w:szCs w:val="24"/>
          <w:lang w:eastAsia="en-US"/>
        </w:rPr>
        <w:t>Level</w:t>
      </w:r>
      <w:r w:rsidR="00B63F88">
        <w:rPr>
          <w:rFonts w:ascii="Times New Roman" w:eastAsia="Times New Roman" w:hAnsi="Times New Roman" w:cs="Times New Roman"/>
          <w:b/>
          <w:bCs/>
          <w:color w:val="auto"/>
          <w:sz w:val="24"/>
          <w:szCs w:val="24"/>
          <w:lang w:eastAsia="en-US"/>
        </w:rPr>
        <w:t>-</w:t>
      </w:r>
      <w:r w:rsidRPr="001E7696">
        <w:rPr>
          <w:rFonts w:ascii="Times New Roman" w:eastAsia="Times New Roman" w:hAnsi="Times New Roman" w:cs="Times New Roman"/>
          <w:b/>
          <w:bCs/>
          <w:color w:val="auto"/>
          <w:sz w:val="24"/>
          <w:szCs w:val="24"/>
          <w:lang w:eastAsia="en-US"/>
        </w:rPr>
        <w:t xml:space="preserve"> 1 DFD – Process 1.0 Manage Activity Registration</w:t>
      </w:r>
      <w:r w:rsidRPr="001E7696">
        <w:rPr>
          <w:rFonts w:ascii="Times New Roman" w:eastAsia="Times New Roman" w:hAnsi="Times New Roman" w:cs="Times New Roman"/>
          <w:color w:val="auto"/>
          <w:sz w:val="24"/>
          <w:szCs w:val="24"/>
          <w:lang w:eastAsia="en-US"/>
        </w:rPr>
        <w:t xml:space="preserve"> </w:t>
      </w:r>
    </w:p>
    <w:p w14:paraId="1E4EDB76" w14:textId="1BA901E6" w:rsidR="00D4564D" w:rsidRPr="001E7696" w:rsidRDefault="0000635C" w:rsidP="001E7696">
      <w:pPr>
        <w:pStyle w:val="af5"/>
        <w:rPr>
          <w:sz w:val="24"/>
          <w:szCs w:val="24"/>
        </w:rPr>
      </w:pPr>
      <w:r>
        <w:rPr>
          <w:noProof/>
        </w:rPr>
        <w:drawing>
          <wp:anchor distT="0" distB="0" distL="114300" distR="114300" simplePos="0" relativeHeight="251693056" behindDoc="0" locked="0" layoutInCell="1" allowOverlap="1" wp14:anchorId="77985FB0" wp14:editId="3A5D6BE8">
            <wp:simplePos x="0" y="0"/>
            <wp:positionH relativeFrom="column">
              <wp:posOffset>929640</wp:posOffset>
            </wp:positionH>
            <wp:positionV relativeFrom="paragraph">
              <wp:posOffset>110490</wp:posOffset>
            </wp:positionV>
            <wp:extent cx="1162050" cy="6115050"/>
            <wp:effectExtent l="0" t="0" r="0" b="0"/>
            <wp:wrapSquare wrapText="bothSides"/>
            <wp:docPr id="1577718813"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18813" name="صورة 1577718813"/>
                    <pic:cNvPicPr/>
                  </pic:nvPicPr>
                  <pic:blipFill>
                    <a:blip r:embed="rId17"/>
                    <a:stretch>
                      <a:fillRect/>
                    </a:stretch>
                  </pic:blipFill>
                  <pic:spPr>
                    <a:xfrm>
                      <a:off x="0" y="0"/>
                      <a:ext cx="1162050" cy="6115050"/>
                    </a:xfrm>
                    <a:prstGeom prst="rect">
                      <a:avLst/>
                    </a:prstGeom>
                  </pic:spPr>
                </pic:pic>
              </a:graphicData>
            </a:graphic>
          </wp:anchor>
        </w:drawing>
      </w: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1C854729" w14:textId="77777777" w:rsidR="008A173A" w:rsidRDefault="008A173A" w:rsidP="008A173A"/>
    <w:p w14:paraId="6ED281EE" w14:textId="77777777" w:rsidR="008A173A" w:rsidRDefault="008A173A" w:rsidP="008A173A"/>
    <w:p w14:paraId="678D779B" w14:textId="77777777" w:rsidR="008A173A" w:rsidRDefault="008A173A" w:rsidP="008A173A"/>
    <w:p w14:paraId="00DE911A" w14:textId="77777777" w:rsidR="008A173A" w:rsidRDefault="008A173A" w:rsidP="008A173A"/>
    <w:p w14:paraId="46A4FD32" w14:textId="77777777" w:rsidR="008A173A" w:rsidRDefault="008A173A" w:rsidP="008A173A"/>
    <w:p w14:paraId="213D58F7" w14:textId="77777777" w:rsidR="008A173A" w:rsidRDefault="008A173A" w:rsidP="008A173A"/>
    <w:p w14:paraId="5923F9D4" w14:textId="77777777" w:rsidR="008A173A" w:rsidRDefault="008A173A" w:rsidP="008A173A"/>
    <w:p w14:paraId="466D5B4B" w14:textId="77777777" w:rsidR="008A173A" w:rsidRDefault="008A173A" w:rsidP="008A173A"/>
    <w:p w14:paraId="445017B4" w14:textId="77777777" w:rsidR="008A173A" w:rsidRDefault="008A173A" w:rsidP="008A173A"/>
    <w:p w14:paraId="0A97D290" w14:textId="77777777" w:rsidR="008A173A" w:rsidRDefault="008A173A" w:rsidP="008A173A"/>
    <w:p w14:paraId="5FF61641" w14:textId="77777777" w:rsidR="008A173A" w:rsidRDefault="008A173A" w:rsidP="008A173A"/>
    <w:p w14:paraId="1DE8436D" w14:textId="77777777" w:rsidR="008A173A" w:rsidRDefault="008A173A" w:rsidP="008A173A"/>
    <w:p w14:paraId="17929D56" w14:textId="77777777" w:rsidR="008A173A" w:rsidRDefault="008A173A" w:rsidP="008A173A"/>
    <w:p w14:paraId="2BA82508" w14:textId="77777777" w:rsidR="008A173A" w:rsidRDefault="008A173A" w:rsidP="008A173A"/>
    <w:p w14:paraId="60C9D208" w14:textId="66A64E63" w:rsidR="008A173A" w:rsidRDefault="009800A2" w:rsidP="008A173A">
      <w:pPr>
        <w:pStyle w:val="af5"/>
        <w:numPr>
          <w:ilvl w:val="0"/>
          <w:numId w:val="25"/>
        </w:numPr>
        <w:rPr>
          <w:rFonts w:ascii="Times New Roman" w:hAnsi="Times New Roman" w:cs="Times New Roman"/>
          <w:b/>
          <w:bCs/>
          <w:sz w:val="22"/>
          <w:szCs w:val="22"/>
        </w:rPr>
      </w:pPr>
      <w:r w:rsidRPr="005B487F">
        <w:rPr>
          <w:rFonts w:ascii="Times New Roman" w:hAnsi="Times New Roman" w:cs="Times New Roman"/>
          <w:b/>
          <w:bCs/>
          <w:sz w:val="22"/>
          <w:szCs w:val="22"/>
        </w:rPr>
        <w:lastRenderedPageBreak/>
        <w:t>Level</w:t>
      </w:r>
      <w:r w:rsidR="00B63F88">
        <w:rPr>
          <w:rFonts w:ascii="Times New Roman" w:hAnsi="Times New Roman" w:cs="Times New Roman"/>
          <w:b/>
          <w:bCs/>
          <w:sz w:val="22"/>
          <w:szCs w:val="22"/>
        </w:rPr>
        <w:t>-</w:t>
      </w:r>
      <w:r w:rsidRPr="005B487F">
        <w:rPr>
          <w:rFonts w:ascii="Times New Roman" w:hAnsi="Times New Roman" w:cs="Times New Roman"/>
          <w:b/>
          <w:bCs/>
          <w:sz w:val="22"/>
          <w:szCs w:val="22"/>
        </w:rPr>
        <w:t xml:space="preserve"> 1 DFD – Process 2.0 Manage Activities</w:t>
      </w:r>
    </w:p>
    <w:p w14:paraId="78E0792A" w14:textId="6B1FBF2F" w:rsidR="00591CDD" w:rsidRDefault="00591CDD" w:rsidP="00591CDD">
      <w:pPr>
        <w:rPr>
          <w:rFonts w:ascii="Times New Roman" w:hAnsi="Times New Roman" w:cs="Times New Roman"/>
          <w:b/>
          <w:bCs/>
          <w:sz w:val="22"/>
          <w:szCs w:val="22"/>
        </w:rPr>
      </w:pPr>
      <w:r>
        <w:rPr>
          <w:rFonts w:ascii="Times New Roman" w:hAnsi="Times New Roman" w:cs="Times New Roman"/>
          <w:b/>
          <w:bCs/>
          <w:noProof/>
          <w:sz w:val="22"/>
          <w:szCs w:val="22"/>
        </w:rPr>
        <w:drawing>
          <wp:anchor distT="0" distB="0" distL="114300" distR="114300" simplePos="0" relativeHeight="251694080" behindDoc="0" locked="0" layoutInCell="1" allowOverlap="1" wp14:anchorId="3BF66E21" wp14:editId="4AE9C240">
            <wp:simplePos x="0" y="0"/>
            <wp:positionH relativeFrom="column">
              <wp:posOffset>655320</wp:posOffset>
            </wp:positionH>
            <wp:positionV relativeFrom="paragraph">
              <wp:posOffset>100330</wp:posOffset>
            </wp:positionV>
            <wp:extent cx="2876550" cy="5495925"/>
            <wp:effectExtent l="0" t="0" r="0" b="9525"/>
            <wp:wrapSquare wrapText="bothSides"/>
            <wp:docPr id="1276015436"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5436" name="صورة 1276015436"/>
                    <pic:cNvPicPr/>
                  </pic:nvPicPr>
                  <pic:blipFill>
                    <a:blip r:embed="rId18"/>
                    <a:stretch>
                      <a:fillRect/>
                    </a:stretch>
                  </pic:blipFill>
                  <pic:spPr>
                    <a:xfrm>
                      <a:off x="0" y="0"/>
                      <a:ext cx="2876550" cy="5495925"/>
                    </a:xfrm>
                    <a:prstGeom prst="rect">
                      <a:avLst/>
                    </a:prstGeom>
                  </pic:spPr>
                </pic:pic>
              </a:graphicData>
            </a:graphic>
          </wp:anchor>
        </w:drawing>
      </w:r>
    </w:p>
    <w:p w14:paraId="32342274" w14:textId="77777777" w:rsidR="000B2C7B" w:rsidRPr="000B2C7B" w:rsidRDefault="000B2C7B" w:rsidP="000B2C7B">
      <w:pPr>
        <w:rPr>
          <w:rFonts w:ascii="Times New Roman" w:hAnsi="Times New Roman" w:cs="Times New Roman"/>
          <w:sz w:val="22"/>
          <w:szCs w:val="22"/>
        </w:rPr>
      </w:pPr>
    </w:p>
    <w:p w14:paraId="38296DA8" w14:textId="77777777" w:rsidR="000B2C7B" w:rsidRPr="000B2C7B" w:rsidRDefault="000B2C7B" w:rsidP="000B2C7B">
      <w:pPr>
        <w:rPr>
          <w:rFonts w:ascii="Times New Roman" w:hAnsi="Times New Roman" w:cs="Times New Roman"/>
          <w:sz w:val="22"/>
          <w:szCs w:val="22"/>
        </w:rPr>
      </w:pPr>
    </w:p>
    <w:p w14:paraId="1ED094F4" w14:textId="77777777" w:rsidR="000B2C7B" w:rsidRPr="000B2C7B" w:rsidRDefault="000B2C7B" w:rsidP="000B2C7B">
      <w:pPr>
        <w:rPr>
          <w:rFonts w:ascii="Times New Roman" w:hAnsi="Times New Roman" w:cs="Times New Roman"/>
          <w:sz w:val="22"/>
          <w:szCs w:val="22"/>
        </w:rPr>
      </w:pPr>
    </w:p>
    <w:p w14:paraId="678193C8" w14:textId="77777777" w:rsidR="000B2C7B" w:rsidRPr="000B2C7B" w:rsidRDefault="000B2C7B" w:rsidP="000B2C7B">
      <w:pPr>
        <w:rPr>
          <w:rFonts w:ascii="Times New Roman" w:hAnsi="Times New Roman" w:cs="Times New Roman"/>
          <w:sz w:val="22"/>
          <w:szCs w:val="22"/>
        </w:rPr>
      </w:pPr>
    </w:p>
    <w:p w14:paraId="75F16BAF" w14:textId="77777777" w:rsidR="000B2C7B" w:rsidRPr="000B2C7B" w:rsidRDefault="000B2C7B" w:rsidP="000B2C7B">
      <w:pPr>
        <w:rPr>
          <w:rFonts w:ascii="Times New Roman" w:hAnsi="Times New Roman" w:cs="Times New Roman"/>
          <w:sz w:val="22"/>
          <w:szCs w:val="22"/>
        </w:rPr>
      </w:pPr>
    </w:p>
    <w:p w14:paraId="77CB0C42" w14:textId="77777777" w:rsidR="000B2C7B" w:rsidRPr="000B2C7B" w:rsidRDefault="000B2C7B" w:rsidP="000B2C7B">
      <w:pPr>
        <w:rPr>
          <w:rFonts w:ascii="Times New Roman" w:hAnsi="Times New Roman" w:cs="Times New Roman"/>
          <w:sz w:val="22"/>
          <w:szCs w:val="22"/>
        </w:rPr>
      </w:pPr>
    </w:p>
    <w:p w14:paraId="42E3D21D" w14:textId="77777777" w:rsidR="000B2C7B" w:rsidRPr="000B2C7B" w:rsidRDefault="000B2C7B" w:rsidP="000B2C7B">
      <w:pPr>
        <w:rPr>
          <w:rFonts w:ascii="Times New Roman" w:hAnsi="Times New Roman" w:cs="Times New Roman"/>
          <w:sz w:val="22"/>
          <w:szCs w:val="22"/>
        </w:rPr>
      </w:pPr>
    </w:p>
    <w:p w14:paraId="653CC330" w14:textId="77777777" w:rsidR="000B2C7B" w:rsidRPr="000B2C7B" w:rsidRDefault="000B2C7B" w:rsidP="000B2C7B">
      <w:pPr>
        <w:rPr>
          <w:rFonts w:ascii="Times New Roman" w:hAnsi="Times New Roman" w:cs="Times New Roman"/>
          <w:sz w:val="22"/>
          <w:szCs w:val="22"/>
        </w:rPr>
      </w:pPr>
    </w:p>
    <w:p w14:paraId="4425C781" w14:textId="77777777" w:rsidR="000B2C7B" w:rsidRPr="000B2C7B" w:rsidRDefault="000B2C7B" w:rsidP="000B2C7B">
      <w:pPr>
        <w:rPr>
          <w:rFonts w:ascii="Times New Roman" w:hAnsi="Times New Roman" w:cs="Times New Roman"/>
          <w:sz w:val="22"/>
          <w:szCs w:val="22"/>
        </w:rPr>
      </w:pPr>
    </w:p>
    <w:p w14:paraId="1A12EDA5" w14:textId="77777777" w:rsidR="000B2C7B" w:rsidRPr="000B2C7B" w:rsidRDefault="000B2C7B" w:rsidP="000B2C7B">
      <w:pPr>
        <w:rPr>
          <w:rFonts w:ascii="Times New Roman" w:hAnsi="Times New Roman" w:cs="Times New Roman"/>
          <w:sz w:val="22"/>
          <w:szCs w:val="22"/>
        </w:rPr>
      </w:pPr>
    </w:p>
    <w:p w14:paraId="4C4536B2" w14:textId="77777777" w:rsidR="000B2C7B" w:rsidRPr="000B2C7B" w:rsidRDefault="000B2C7B" w:rsidP="000B2C7B">
      <w:pPr>
        <w:rPr>
          <w:rFonts w:ascii="Times New Roman" w:hAnsi="Times New Roman" w:cs="Times New Roman"/>
          <w:sz w:val="22"/>
          <w:szCs w:val="22"/>
        </w:rPr>
      </w:pPr>
    </w:p>
    <w:p w14:paraId="1C86AFAD" w14:textId="77777777" w:rsidR="000B2C7B" w:rsidRPr="000B2C7B" w:rsidRDefault="000B2C7B" w:rsidP="000B2C7B">
      <w:pPr>
        <w:rPr>
          <w:rFonts w:ascii="Times New Roman" w:hAnsi="Times New Roman" w:cs="Times New Roman"/>
          <w:sz w:val="22"/>
          <w:szCs w:val="22"/>
        </w:rPr>
      </w:pPr>
    </w:p>
    <w:p w14:paraId="19A00B28" w14:textId="77777777" w:rsidR="000B2C7B" w:rsidRPr="000B2C7B" w:rsidRDefault="000B2C7B" w:rsidP="000B2C7B">
      <w:pPr>
        <w:rPr>
          <w:rFonts w:ascii="Times New Roman" w:hAnsi="Times New Roman" w:cs="Times New Roman"/>
          <w:sz w:val="22"/>
          <w:szCs w:val="22"/>
        </w:rPr>
      </w:pPr>
    </w:p>
    <w:p w14:paraId="32987093" w14:textId="77777777" w:rsidR="000B2C7B" w:rsidRPr="000B2C7B" w:rsidRDefault="000B2C7B" w:rsidP="000B2C7B">
      <w:pPr>
        <w:rPr>
          <w:rFonts w:ascii="Times New Roman" w:hAnsi="Times New Roman" w:cs="Times New Roman"/>
          <w:sz w:val="22"/>
          <w:szCs w:val="22"/>
        </w:rPr>
      </w:pPr>
    </w:p>
    <w:p w14:paraId="746BB887" w14:textId="77777777" w:rsidR="000B2C7B" w:rsidRPr="000B2C7B" w:rsidRDefault="000B2C7B" w:rsidP="000B2C7B">
      <w:pPr>
        <w:rPr>
          <w:rFonts w:ascii="Times New Roman" w:hAnsi="Times New Roman" w:cs="Times New Roman"/>
          <w:sz w:val="22"/>
          <w:szCs w:val="22"/>
        </w:rPr>
      </w:pPr>
    </w:p>
    <w:p w14:paraId="1856D7AD" w14:textId="77777777" w:rsidR="000B2C7B" w:rsidRPr="000B2C7B" w:rsidRDefault="000B2C7B" w:rsidP="000B2C7B">
      <w:pPr>
        <w:rPr>
          <w:rFonts w:ascii="Times New Roman" w:hAnsi="Times New Roman" w:cs="Times New Roman"/>
          <w:sz w:val="22"/>
          <w:szCs w:val="22"/>
        </w:rPr>
      </w:pPr>
    </w:p>
    <w:p w14:paraId="5829B589" w14:textId="77777777" w:rsidR="000B2C7B" w:rsidRPr="000B2C7B" w:rsidRDefault="000B2C7B" w:rsidP="000B2C7B">
      <w:pPr>
        <w:rPr>
          <w:rFonts w:ascii="Times New Roman" w:hAnsi="Times New Roman" w:cs="Times New Roman"/>
          <w:sz w:val="22"/>
          <w:szCs w:val="22"/>
        </w:rPr>
      </w:pPr>
    </w:p>
    <w:p w14:paraId="0F497DCE" w14:textId="77777777" w:rsidR="000B2C7B" w:rsidRDefault="000B2C7B" w:rsidP="000B2C7B"/>
    <w:p w14:paraId="581E3764" w14:textId="77777777" w:rsidR="000B2C7B" w:rsidRDefault="000B2C7B" w:rsidP="000B2C7B"/>
    <w:p w14:paraId="24E6A0C6" w14:textId="39AC7B10" w:rsidR="000B2C7B" w:rsidRDefault="00BB595C" w:rsidP="000B2C7B">
      <w:pPr>
        <w:pStyle w:val="af5"/>
        <w:numPr>
          <w:ilvl w:val="0"/>
          <w:numId w:val="25"/>
        </w:numPr>
        <w:rPr>
          <w:rFonts w:ascii="Times New Roman" w:hAnsi="Times New Roman" w:cs="Times New Roman"/>
          <w:b/>
          <w:bCs/>
          <w:sz w:val="22"/>
          <w:szCs w:val="22"/>
        </w:rPr>
      </w:pPr>
      <w:r w:rsidRPr="00BB595C">
        <w:rPr>
          <w:rFonts w:ascii="Times New Roman" w:hAnsi="Times New Roman" w:cs="Times New Roman"/>
          <w:b/>
          <w:bCs/>
          <w:sz w:val="22"/>
          <w:szCs w:val="22"/>
        </w:rPr>
        <w:lastRenderedPageBreak/>
        <w:t xml:space="preserve">Level </w:t>
      </w:r>
      <w:r w:rsidR="00B63F88">
        <w:rPr>
          <w:rFonts w:ascii="Times New Roman" w:hAnsi="Times New Roman" w:cs="Times New Roman"/>
          <w:b/>
          <w:bCs/>
          <w:sz w:val="22"/>
          <w:szCs w:val="22"/>
        </w:rPr>
        <w:t>-</w:t>
      </w:r>
      <w:r w:rsidRPr="00BB595C">
        <w:rPr>
          <w:rFonts w:ascii="Times New Roman" w:hAnsi="Times New Roman" w:cs="Times New Roman"/>
          <w:b/>
          <w:bCs/>
          <w:sz w:val="22"/>
          <w:szCs w:val="22"/>
        </w:rPr>
        <w:t>1 DFD – Process 3.0 Generate Reports &amp; Approvals</w:t>
      </w:r>
    </w:p>
    <w:p w14:paraId="761967D2" w14:textId="378E4AB1" w:rsidR="00F74169" w:rsidRPr="00F74169" w:rsidRDefault="00F74169" w:rsidP="00F74169">
      <w:pPr>
        <w:ind w:left="840"/>
        <w:rPr>
          <w:rFonts w:ascii="Times New Roman" w:hAnsi="Times New Roman" w:cs="Times New Roman"/>
          <w:b/>
          <w:bCs/>
          <w:sz w:val="22"/>
          <w:szCs w:val="22"/>
        </w:rPr>
      </w:pPr>
      <w:r>
        <w:rPr>
          <w:rFonts w:ascii="Times New Roman" w:hAnsi="Times New Roman" w:cs="Times New Roman"/>
          <w:b/>
          <w:bCs/>
          <w:noProof/>
          <w:sz w:val="22"/>
          <w:szCs w:val="22"/>
        </w:rPr>
        <w:drawing>
          <wp:anchor distT="0" distB="0" distL="114300" distR="114300" simplePos="0" relativeHeight="251695104" behindDoc="0" locked="0" layoutInCell="1" allowOverlap="1" wp14:anchorId="68D430AE" wp14:editId="018A779B">
            <wp:simplePos x="0" y="0"/>
            <wp:positionH relativeFrom="column">
              <wp:posOffset>533400</wp:posOffset>
            </wp:positionH>
            <wp:positionV relativeFrom="paragraph">
              <wp:posOffset>1270</wp:posOffset>
            </wp:positionV>
            <wp:extent cx="3924300" cy="6781800"/>
            <wp:effectExtent l="0" t="0" r="0" b="0"/>
            <wp:wrapSquare wrapText="bothSides"/>
            <wp:docPr id="2107971161"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71161" name="صورة 2107971161"/>
                    <pic:cNvPicPr/>
                  </pic:nvPicPr>
                  <pic:blipFill>
                    <a:blip r:embed="rId19"/>
                    <a:stretch>
                      <a:fillRect/>
                    </a:stretch>
                  </pic:blipFill>
                  <pic:spPr>
                    <a:xfrm>
                      <a:off x="0" y="0"/>
                      <a:ext cx="3924300" cy="6781800"/>
                    </a:xfrm>
                    <a:prstGeom prst="rect">
                      <a:avLst/>
                    </a:prstGeom>
                  </pic:spPr>
                </pic:pic>
              </a:graphicData>
            </a:graphic>
          </wp:anchor>
        </w:drawing>
      </w:r>
    </w:p>
    <w:p w14:paraId="260576B0" w14:textId="3CEA7BC1"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2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CD40" w14:textId="77777777" w:rsidR="001C1063" w:rsidRDefault="001C1063">
      <w:pPr>
        <w:spacing w:after="0" w:line="240" w:lineRule="auto"/>
      </w:pPr>
      <w:r>
        <w:separator/>
      </w:r>
    </w:p>
    <w:p w14:paraId="43B4C659" w14:textId="77777777" w:rsidR="001C1063" w:rsidRDefault="001C1063"/>
    <w:p w14:paraId="092A23B8" w14:textId="77777777" w:rsidR="001C1063" w:rsidRDefault="001C1063"/>
  </w:endnote>
  <w:endnote w:type="continuationSeparator" w:id="0">
    <w:p w14:paraId="5F5B5554" w14:textId="77777777" w:rsidR="001C1063" w:rsidRDefault="001C1063">
      <w:pPr>
        <w:spacing w:after="0" w:line="240" w:lineRule="auto"/>
      </w:pPr>
      <w:r>
        <w:continuationSeparator/>
      </w:r>
    </w:p>
    <w:p w14:paraId="4DE56177" w14:textId="77777777" w:rsidR="001C1063" w:rsidRDefault="001C1063"/>
    <w:p w14:paraId="73D8E5EC" w14:textId="77777777" w:rsidR="001C1063" w:rsidRDefault="001C10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9AB9" w14:textId="77777777" w:rsidR="001C1063" w:rsidRDefault="001C1063">
      <w:pPr>
        <w:spacing w:after="0" w:line="240" w:lineRule="auto"/>
      </w:pPr>
      <w:r>
        <w:separator/>
      </w:r>
    </w:p>
    <w:p w14:paraId="2260A172" w14:textId="77777777" w:rsidR="001C1063" w:rsidRDefault="001C1063"/>
    <w:p w14:paraId="701E5E04" w14:textId="77777777" w:rsidR="001C1063" w:rsidRDefault="001C1063"/>
  </w:footnote>
  <w:footnote w:type="continuationSeparator" w:id="0">
    <w:p w14:paraId="04DFF1B0" w14:textId="77777777" w:rsidR="001C1063" w:rsidRDefault="001C1063">
      <w:pPr>
        <w:spacing w:after="0" w:line="240" w:lineRule="auto"/>
      </w:pPr>
      <w:r>
        <w:continuationSeparator/>
      </w:r>
    </w:p>
    <w:p w14:paraId="1E479A59" w14:textId="77777777" w:rsidR="001C1063" w:rsidRDefault="001C1063"/>
    <w:p w14:paraId="3BF8FEA8" w14:textId="77777777" w:rsidR="001C1063" w:rsidRDefault="001C10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AD420B3"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9512ED">
            <w:rPr>
              <w:rFonts w:hint="cs"/>
              <w:b w:val="0"/>
              <w:bCs w:val="0"/>
              <w:noProof/>
              <w:rtl/>
            </w:rPr>
            <w:instrText xml:space="preserve">خطأ! استخدم علامة التبويب "الصفحة الرئيسية" لتطبيق </w:instrText>
          </w:r>
          <w:r w:rsidR="009512ED">
            <w:rPr>
              <w:rFonts w:hint="cs"/>
              <w:b w:val="0"/>
              <w:bCs w:val="0"/>
              <w:noProof/>
            </w:rPr>
            <w:instrText>Heading 1</w:instrText>
          </w:r>
          <w:r w:rsidR="009512ED">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9512ED">
            <w:rPr>
              <w:rFonts w:hint="cs"/>
              <w:b w:val="0"/>
              <w:bCs w:val="0"/>
              <w:noProof/>
              <w:rtl/>
            </w:rPr>
            <w:instrText xml:space="preserve">خطأ! استخدم علامة التبويب "الصفحة الرئيسية" لتطبيق </w:instrText>
          </w:r>
          <w:r w:rsidR="009512ED">
            <w:rPr>
              <w:rFonts w:hint="cs"/>
              <w:b w:val="0"/>
              <w:bCs w:val="0"/>
              <w:noProof/>
            </w:rPr>
            <w:instrText>Heading 1</w:instrText>
          </w:r>
          <w:r w:rsidR="009512ED">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9512ED">
            <w:rPr>
              <w:rFonts w:hint="cs"/>
              <w:b w:val="0"/>
              <w:bCs w:val="0"/>
              <w:noProof/>
              <w:rtl/>
            </w:rPr>
            <w:t xml:space="preserve">خطأ! استخدم علامة التبويب "الصفحة الرئيسية" لتطبيق </w:t>
          </w:r>
          <w:r w:rsidR="009512ED">
            <w:rPr>
              <w:rFonts w:hint="cs"/>
              <w:b w:val="0"/>
              <w:bCs w:val="0"/>
              <w:noProof/>
            </w:rPr>
            <w:t>Heading 1</w:t>
          </w:r>
          <w:r w:rsidR="009512ED">
            <w:rPr>
              <w:rFonts w:hint="cs"/>
              <w:b w:val="0"/>
              <w:bCs w:val="0"/>
              <w:noProof/>
              <w:rtl/>
            </w:rPr>
            <w:t xml:space="preserve"> على النص الذي ترغب في أن يظهر هنا.</w:t>
          </w:r>
          <w:r w:rsidR="009512ED">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A15725"/>
    <w:multiLevelType w:val="hybridMultilevel"/>
    <w:tmpl w:val="62C47150"/>
    <w:lvl w:ilvl="0" w:tplc="BB58BD70">
      <w:start w:val="1"/>
      <w:numFmt w:val="bullet"/>
      <w:lvlText w:val=""/>
      <w:lvlJc w:val="left"/>
      <w:pPr>
        <w:ind w:left="1200" w:hanging="360"/>
      </w:pPr>
      <w:rPr>
        <w:rFonts w:ascii="Symbol" w:hAnsi="Symbol" w:hint="default"/>
        <w:color w:val="auto"/>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10AF1"/>
    <w:multiLevelType w:val="hybridMultilevel"/>
    <w:tmpl w:val="15141E4E"/>
    <w:lvl w:ilvl="0" w:tplc="D3D8AA3A">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7D292C"/>
    <w:multiLevelType w:val="hybridMultilevel"/>
    <w:tmpl w:val="6FC2C0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567E06"/>
    <w:multiLevelType w:val="hybridMultilevel"/>
    <w:tmpl w:val="749AB948"/>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84FA093A">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DF141C"/>
    <w:multiLevelType w:val="hybridMultilevel"/>
    <w:tmpl w:val="3914FE2A"/>
    <w:lvl w:ilvl="0" w:tplc="2BEEA0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2"/>
  </w:num>
  <w:num w:numId="7" w16cid:durableId="1541865961">
    <w:abstractNumId w:val="13"/>
  </w:num>
  <w:num w:numId="8" w16cid:durableId="1130123299">
    <w:abstractNumId w:val="8"/>
  </w:num>
  <w:num w:numId="9" w16cid:durableId="1020735855">
    <w:abstractNumId w:val="6"/>
  </w:num>
  <w:num w:numId="10" w16cid:durableId="704987253">
    <w:abstractNumId w:val="9"/>
  </w:num>
  <w:num w:numId="11" w16cid:durableId="718165009">
    <w:abstractNumId w:val="4"/>
  </w:num>
  <w:num w:numId="12" w16cid:durableId="1010454176">
    <w:abstractNumId w:val="2"/>
  </w:num>
  <w:num w:numId="13" w16cid:durableId="1929000426">
    <w:abstractNumId w:val="16"/>
  </w:num>
  <w:num w:numId="14" w16cid:durableId="1983654359">
    <w:abstractNumId w:val="5"/>
  </w:num>
  <w:num w:numId="15" w16cid:durableId="1377894548">
    <w:abstractNumId w:val="15"/>
  </w:num>
  <w:num w:numId="16" w16cid:durableId="780683629">
    <w:abstractNumId w:val="3"/>
  </w:num>
  <w:num w:numId="17" w16cid:durableId="1215771571">
    <w:abstractNumId w:val="17"/>
  </w:num>
  <w:num w:numId="18" w16cid:durableId="71204324">
    <w:abstractNumId w:val="19"/>
  </w:num>
  <w:num w:numId="19" w16cid:durableId="684866198">
    <w:abstractNumId w:val="14"/>
  </w:num>
  <w:num w:numId="20" w16cid:durableId="1964653278">
    <w:abstractNumId w:val="18"/>
  </w:num>
  <w:num w:numId="21" w16cid:durableId="1308583101">
    <w:abstractNumId w:val="21"/>
  </w:num>
  <w:num w:numId="22" w16cid:durableId="1018314486">
    <w:abstractNumId w:val="20"/>
  </w:num>
  <w:num w:numId="23" w16cid:durableId="2127843611">
    <w:abstractNumId w:val="11"/>
  </w:num>
  <w:num w:numId="24" w16cid:durableId="100537504">
    <w:abstractNumId w:val="10"/>
  </w:num>
  <w:num w:numId="25" w16cid:durableId="1285423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635C"/>
    <w:rsid w:val="00014E5E"/>
    <w:rsid w:val="00021E60"/>
    <w:rsid w:val="00025D9B"/>
    <w:rsid w:val="00034555"/>
    <w:rsid w:val="000530C6"/>
    <w:rsid w:val="00062252"/>
    <w:rsid w:val="000629CF"/>
    <w:rsid w:val="00063E7E"/>
    <w:rsid w:val="00066779"/>
    <w:rsid w:val="000813D6"/>
    <w:rsid w:val="000927A4"/>
    <w:rsid w:val="000B11F2"/>
    <w:rsid w:val="000B2C7B"/>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1D41"/>
    <w:rsid w:val="001A25BB"/>
    <w:rsid w:val="001A3FCD"/>
    <w:rsid w:val="001B1FCA"/>
    <w:rsid w:val="001B698D"/>
    <w:rsid w:val="001C1063"/>
    <w:rsid w:val="001C53C3"/>
    <w:rsid w:val="001E7696"/>
    <w:rsid w:val="00206680"/>
    <w:rsid w:val="00212BC8"/>
    <w:rsid w:val="0022583C"/>
    <w:rsid w:val="002273F4"/>
    <w:rsid w:val="00251D1B"/>
    <w:rsid w:val="00260147"/>
    <w:rsid w:val="00260F62"/>
    <w:rsid w:val="0027269F"/>
    <w:rsid w:val="00290DE1"/>
    <w:rsid w:val="002B7A24"/>
    <w:rsid w:val="002C2565"/>
    <w:rsid w:val="002C3462"/>
    <w:rsid w:val="002C3525"/>
    <w:rsid w:val="002D3ED6"/>
    <w:rsid w:val="002E4869"/>
    <w:rsid w:val="002F5673"/>
    <w:rsid w:val="00306D90"/>
    <w:rsid w:val="00307B43"/>
    <w:rsid w:val="003146CB"/>
    <w:rsid w:val="00341020"/>
    <w:rsid w:val="003453DB"/>
    <w:rsid w:val="00353412"/>
    <w:rsid w:val="003562F8"/>
    <w:rsid w:val="0036132F"/>
    <w:rsid w:val="00376478"/>
    <w:rsid w:val="003A7184"/>
    <w:rsid w:val="003C3E78"/>
    <w:rsid w:val="003C4083"/>
    <w:rsid w:val="003D13FE"/>
    <w:rsid w:val="003E0019"/>
    <w:rsid w:val="00402BFC"/>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D1CA8"/>
    <w:rsid w:val="004D2E64"/>
    <w:rsid w:val="00517329"/>
    <w:rsid w:val="005178B3"/>
    <w:rsid w:val="005322C6"/>
    <w:rsid w:val="00542A84"/>
    <w:rsid w:val="005725A2"/>
    <w:rsid w:val="00575F4A"/>
    <w:rsid w:val="0058689F"/>
    <w:rsid w:val="00591CDD"/>
    <w:rsid w:val="005B301B"/>
    <w:rsid w:val="005B487F"/>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1739"/>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1723"/>
    <w:rsid w:val="007F4762"/>
    <w:rsid w:val="007F7DC6"/>
    <w:rsid w:val="0080399E"/>
    <w:rsid w:val="00822BAC"/>
    <w:rsid w:val="008303CA"/>
    <w:rsid w:val="008405D5"/>
    <w:rsid w:val="00850687"/>
    <w:rsid w:val="00850D66"/>
    <w:rsid w:val="00851E41"/>
    <w:rsid w:val="00856DB7"/>
    <w:rsid w:val="00871BBE"/>
    <w:rsid w:val="00875437"/>
    <w:rsid w:val="00886CC4"/>
    <w:rsid w:val="008A173A"/>
    <w:rsid w:val="008C121B"/>
    <w:rsid w:val="008D30D5"/>
    <w:rsid w:val="008D6493"/>
    <w:rsid w:val="008E2A41"/>
    <w:rsid w:val="008E5CE3"/>
    <w:rsid w:val="008F1BD3"/>
    <w:rsid w:val="008F4F46"/>
    <w:rsid w:val="009028DF"/>
    <w:rsid w:val="00923D84"/>
    <w:rsid w:val="00926166"/>
    <w:rsid w:val="00937F04"/>
    <w:rsid w:val="009412BA"/>
    <w:rsid w:val="009512ED"/>
    <w:rsid w:val="009565C2"/>
    <w:rsid w:val="00961239"/>
    <w:rsid w:val="00966585"/>
    <w:rsid w:val="00971FEF"/>
    <w:rsid w:val="00975C59"/>
    <w:rsid w:val="00977287"/>
    <w:rsid w:val="009800A2"/>
    <w:rsid w:val="00982A90"/>
    <w:rsid w:val="00982EEA"/>
    <w:rsid w:val="00983565"/>
    <w:rsid w:val="00986F59"/>
    <w:rsid w:val="009955DA"/>
    <w:rsid w:val="009A71AB"/>
    <w:rsid w:val="009B0716"/>
    <w:rsid w:val="009D7CF0"/>
    <w:rsid w:val="009F0248"/>
    <w:rsid w:val="009F0B17"/>
    <w:rsid w:val="00A02E4B"/>
    <w:rsid w:val="00A24678"/>
    <w:rsid w:val="00A424A0"/>
    <w:rsid w:val="00A53E9B"/>
    <w:rsid w:val="00A60489"/>
    <w:rsid w:val="00A70FE0"/>
    <w:rsid w:val="00A7682B"/>
    <w:rsid w:val="00A779D4"/>
    <w:rsid w:val="00A94BFB"/>
    <w:rsid w:val="00AA03C6"/>
    <w:rsid w:val="00AB1146"/>
    <w:rsid w:val="00AB18E2"/>
    <w:rsid w:val="00AC4254"/>
    <w:rsid w:val="00AD41C2"/>
    <w:rsid w:val="00AE4226"/>
    <w:rsid w:val="00AE55E4"/>
    <w:rsid w:val="00B01A63"/>
    <w:rsid w:val="00B0260E"/>
    <w:rsid w:val="00B17B9E"/>
    <w:rsid w:val="00B2031C"/>
    <w:rsid w:val="00B36BE9"/>
    <w:rsid w:val="00B36C57"/>
    <w:rsid w:val="00B4784E"/>
    <w:rsid w:val="00B63F88"/>
    <w:rsid w:val="00B916D5"/>
    <w:rsid w:val="00B92CC5"/>
    <w:rsid w:val="00BB595C"/>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35391"/>
    <w:rsid w:val="00D4564D"/>
    <w:rsid w:val="00D568E3"/>
    <w:rsid w:val="00D624A1"/>
    <w:rsid w:val="00D66CB0"/>
    <w:rsid w:val="00D707B8"/>
    <w:rsid w:val="00D82341"/>
    <w:rsid w:val="00D9328B"/>
    <w:rsid w:val="00D96BDB"/>
    <w:rsid w:val="00DA5825"/>
    <w:rsid w:val="00DB0522"/>
    <w:rsid w:val="00DB1FAB"/>
    <w:rsid w:val="00DD12F8"/>
    <w:rsid w:val="00DD21E1"/>
    <w:rsid w:val="00DD46FD"/>
    <w:rsid w:val="00DD6A0D"/>
    <w:rsid w:val="00DD75D6"/>
    <w:rsid w:val="00DE230E"/>
    <w:rsid w:val="00E0235E"/>
    <w:rsid w:val="00E15976"/>
    <w:rsid w:val="00E16BF9"/>
    <w:rsid w:val="00E32FFA"/>
    <w:rsid w:val="00E47B63"/>
    <w:rsid w:val="00E51CCE"/>
    <w:rsid w:val="00E56E61"/>
    <w:rsid w:val="00E575CD"/>
    <w:rsid w:val="00E8497B"/>
    <w:rsid w:val="00EA046E"/>
    <w:rsid w:val="00EC09A1"/>
    <w:rsid w:val="00ED4F9A"/>
    <w:rsid w:val="00EE0FE4"/>
    <w:rsid w:val="00EE63DB"/>
    <w:rsid w:val="00F05724"/>
    <w:rsid w:val="00F12AC6"/>
    <w:rsid w:val="00F14B36"/>
    <w:rsid w:val="00F42CF5"/>
    <w:rsid w:val="00F63908"/>
    <w:rsid w:val="00F71001"/>
    <w:rsid w:val="00F74169"/>
    <w:rsid w:val="00F80856"/>
    <w:rsid w:val="00F81B9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B2"/>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629CF"/>
    <w:rsid w:val="00075A1C"/>
    <w:rsid w:val="0007697F"/>
    <w:rsid w:val="0018073C"/>
    <w:rsid w:val="001A632E"/>
    <w:rsid w:val="00207A61"/>
    <w:rsid w:val="002273F4"/>
    <w:rsid w:val="0029210F"/>
    <w:rsid w:val="002C2565"/>
    <w:rsid w:val="00324ACF"/>
    <w:rsid w:val="00351A43"/>
    <w:rsid w:val="00432929"/>
    <w:rsid w:val="004A7EE6"/>
    <w:rsid w:val="005178B3"/>
    <w:rsid w:val="005443A0"/>
    <w:rsid w:val="005E024E"/>
    <w:rsid w:val="006400C0"/>
    <w:rsid w:val="00660EF5"/>
    <w:rsid w:val="00662D44"/>
    <w:rsid w:val="0067264F"/>
    <w:rsid w:val="00695677"/>
    <w:rsid w:val="0073624A"/>
    <w:rsid w:val="008A4AE7"/>
    <w:rsid w:val="008E437B"/>
    <w:rsid w:val="00902777"/>
    <w:rsid w:val="00926166"/>
    <w:rsid w:val="00977680"/>
    <w:rsid w:val="009A71AB"/>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C7836"/>
    <w:rsid w:val="00DD21E1"/>
    <w:rsid w:val="00DD75D6"/>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1648</TotalTime>
  <Pages>18</Pages>
  <Words>1127</Words>
  <Characters>6428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Nada Almussad</cp:lastModifiedBy>
  <cp:revision>110</cp:revision>
  <cp:lastPrinted>2022-02-16T16:04:00Z</cp:lastPrinted>
  <dcterms:created xsi:type="dcterms:W3CDTF">2026-03-02T19:46:00Z</dcterms:created>
  <dcterms:modified xsi:type="dcterms:W3CDTF">2026-08-01T00:23:00Z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y fmtid="{D5CDD505-2E9C-101B-9397-08002B2CF9AE}" pid="14" name="GrammarlyDocumentId">
    <vt:lpwstr>aff7103e-0b3a-40d4-826c-1c70feea675e</vt:lpwstr>
  </property>
</Properties>
</file>