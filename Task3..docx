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971FEF"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971FEF"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971FEF">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971FEF">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 xml:space="preserve">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w:t>
      </w:r>
      <w:proofErr w:type="gramStart"/>
      <w:r w:rsidRPr="00A70FE0">
        <w:rPr>
          <w:sz w:val="24"/>
          <w:szCs w:val="24"/>
        </w:rPr>
        <w:t>required</w:t>
      </w:r>
      <w:proofErr w:type="gramEnd"/>
      <w:r w:rsidRPr="00A70FE0">
        <w:rPr>
          <w:sz w:val="24"/>
          <w:szCs w:val="24"/>
        </w:rPr>
        <w:t>,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5A1C3BD8" w:rsidR="00BF2D42" w:rsidRPr="002D3ED6" w:rsidRDefault="009955DA" w:rsidP="00BF2D42">
      <w:pPr>
        <w:rPr>
          <w:rFonts w:ascii="Times New Roman" w:hAnsi="Times New Roman" w:cs="Times New Roman"/>
          <w:b/>
          <w:bCs/>
          <w:color w:val="auto"/>
          <w:sz w:val="24"/>
          <w:szCs w:val="24"/>
        </w:rPr>
      </w:pPr>
      <w:r w:rsidRPr="002D3ED6">
        <w:rPr>
          <w:rFonts w:ascii="Times New Roman" w:hAnsi="Times New Roman" w:cs="Times New Roman"/>
          <w:b/>
          <w:bCs/>
          <w:color w:val="auto"/>
          <w:sz w:val="24"/>
          <w:szCs w:val="24"/>
        </w:rPr>
        <w:br/>
      </w:r>
    </w:p>
    <w:p w14:paraId="4BFE271A" w14:textId="77777777" w:rsidR="002D3ED6" w:rsidRPr="009955DA" w:rsidRDefault="002D3ED6" w:rsidP="00BF2D42">
      <w:pPr>
        <w:rPr>
          <w:rFonts w:ascii="Times New Roman" w:hAnsi="Times New Roman" w:cs="Times New Roman"/>
          <w:b/>
          <w:bCs/>
          <w:sz w:val="24"/>
          <w:szCs w:val="24"/>
        </w:rPr>
      </w:pP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25CB657" w14:textId="54DB2FCA" w:rsidR="00D4564D" w:rsidRPr="00B17B9E" w:rsidRDefault="00260F62" w:rsidP="007F1723">
      <w:pPr>
        <w:pStyle w:val="af5"/>
        <w:numPr>
          <w:ilvl w:val="0"/>
          <w:numId w:val="21"/>
        </w:numPr>
        <w:rPr>
          <w:rFonts w:ascii="Times New Roman" w:hAnsi="Times New Roman" w:cs="Times New Roman"/>
          <w:b/>
          <w:bCs/>
          <w:color w:val="auto"/>
          <w:sz w:val="28"/>
          <w:szCs w:val="28"/>
        </w:rPr>
      </w:pPr>
      <w:r w:rsidRPr="00B17B9E">
        <w:rPr>
          <w:rFonts w:ascii="Times New Roman" w:hAnsi="Times New Roman" w:cs="Times New Roman"/>
          <w:b/>
          <w:bCs/>
          <w:color w:val="auto"/>
          <w:sz w:val="28"/>
          <w:szCs w:val="28"/>
        </w:rPr>
        <w:t xml:space="preserve">Data Flow Diagrams </w:t>
      </w:r>
      <w:r w:rsidR="007F1723" w:rsidRPr="00B17B9E">
        <w:rPr>
          <w:rFonts w:ascii="Times New Roman" w:hAnsi="Times New Roman" w:cs="Times New Roman"/>
          <w:b/>
          <w:bCs/>
          <w:color w:val="auto"/>
          <w:sz w:val="28"/>
          <w:szCs w:val="28"/>
        </w:rPr>
        <w:t>(DFDs):</w:t>
      </w:r>
    </w:p>
    <w:p w14:paraId="602BDF96" w14:textId="3E982906" w:rsidR="007F1723" w:rsidRPr="00B17B9E" w:rsidRDefault="00D35391" w:rsidP="00E16BF9">
      <w:pPr>
        <w:pStyle w:val="af5"/>
        <w:numPr>
          <w:ilvl w:val="0"/>
          <w:numId w:val="22"/>
        </w:numPr>
        <w:rPr>
          <w:rFonts w:ascii="Times New Roman" w:hAnsi="Times New Roman" w:cs="Times New Roman"/>
          <w:b/>
          <w:bCs/>
          <w:color w:val="auto"/>
          <w:sz w:val="28"/>
          <w:szCs w:val="28"/>
        </w:rPr>
      </w:pPr>
      <w:r w:rsidRPr="00B17B9E">
        <w:rPr>
          <w:rFonts w:ascii="Times New Roman" w:hAnsi="Times New Roman" w:cs="Times New Roman"/>
          <w:b/>
          <w:bCs/>
          <w:noProof/>
          <w:color w:val="auto"/>
          <w:sz w:val="28"/>
          <w:szCs w:val="28"/>
        </w:rPr>
        <w:drawing>
          <wp:anchor distT="0" distB="0" distL="114300" distR="114300" simplePos="0" relativeHeight="251691008" behindDoc="0" locked="0" layoutInCell="1" allowOverlap="1" wp14:anchorId="5E3EBE94" wp14:editId="341C059A">
            <wp:simplePos x="0" y="0"/>
            <wp:positionH relativeFrom="column">
              <wp:posOffset>-1539240</wp:posOffset>
            </wp:positionH>
            <wp:positionV relativeFrom="paragraph">
              <wp:posOffset>356235</wp:posOffset>
            </wp:positionV>
            <wp:extent cx="7117080" cy="3995420"/>
            <wp:effectExtent l="0" t="0" r="7620" b="5080"/>
            <wp:wrapSquare wrapText="bothSides"/>
            <wp:docPr id="592542445"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42445" name="صورة 592542445"/>
                    <pic:cNvPicPr/>
                  </pic:nvPicPr>
                  <pic:blipFill>
                    <a:blip r:embed="rId15"/>
                    <a:stretch>
                      <a:fillRect/>
                    </a:stretch>
                  </pic:blipFill>
                  <pic:spPr>
                    <a:xfrm>
                      <a:off x="0" y="0"/>
                      <a:ext cx="7117080" cy="3995420"/>
                    </a:xfrm>
                    <a:prstGeom prst="rect">
                      <a:avLst/>
                    </a:prstGeom>
                  </pic:spPr>
                </pic:pic>
              </a:graphicData>
            </a:graphic>
            <wp14:sizeRelH relativeFrom="margin">
              <wp14:pctWidth>0</wp14:pctWidth>
            </wp14:sizeRelH>
          </wp:anchor>
        </w:drawing>
      </w:r>
      <w:r w:rsidR="00E16BF9" w:rsidRPr="00B17B9E">
        <w:rPr>
          <w:rFonts w:ascii="Times New Roman" w:hAnsi="Times New Roman" w:cs="Times New Roman"/>
          <w:b/>
          <w:bCs/>
          <w:color w:val="auto"/>
          <w:sz w:val="28"/>
          <w:szCs w:val="28"/>
        </w:rPr>
        <w:t>Context Dia</w:t>
      </w:r>
      <w:r w:rsidR="001A1D41" w:rsidRPr="00B17B9E">
        <w:rPr>
          <w:rFonts w:ascii="Times New Roman" w:hAnsi="Times New Roman" w:cs="Times New Roman"/>
          <w:b/>
          <w:bCs/>
          <w:color w:val="auto"/>
          <w:sz w:val="28"/>
          <w:szCs w:val="28"/>
        </w:rPr>
        <w:t>gram</w:t>
      </w:r>
    </w:p>
    <w:p w14:paraId="6DC98826" w14:textId="77777777" w:rsidR="00B17B9E" w:rsidRPr="00B17B9E" w:rsidRDefault="00B17B9E" w:rsidP="00B17B9E">
      <w:pPr>
        <w:ind w:left="360"/>
        <w:rPr>
          <w:rFonts w:ascii="Times New Roman" w:hAnsi="Times New Roman" w:cs="Times New Roman"/>
          <w:b/>
          <w:bCs/>
          <w:color w:val="auto"/>
          <w:sz w:val="24"/>
          <w:szCs w:val="24"/>
        </w:rPr>
      </w:pPr>
    </w:p>
    <w:p w14:paraId="5D885243" w14:textId="1A18A5AA" w:rsidR="001A1D41" w:rsidRPr="001A1D41" w:rsidRDefault="001A1D41" w:rsidP="001A1D41">
      <w:pPr>
        <w:ind w:left="360"/>
        <w:rPr>
          <w:rFonts w:ascii="Times New Roman" w:hAnsi="Times New Roman" w:cs="Times New Roman"/>
          <w:b/>
          <w:bCs/>
          <w:color w:val="auto"/>
          <w:sz w:val="24"/>
          <w:szCs w:val="24"/>
        </w:rPr>
      </w:pPr>
    </w:p>
    <w:p w14:paraId="4D0C0EA8" w14:textId="5686404A" w:rsidR="001A1D41" w:rsidRDefault="008E2A41" w:rsidP="008E2A41">
      <w:pPr>
        <w:pStyle w:val="af5"/>
        <w:numPr>
          <w:ilvl w:val="2"/>
          <w:numId w:val="20"/>
        </w:num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92032" behindDoc="0" locked="0" layoutInCell="1" allowOverlap="1" wp14:anchorId="5B8B4384" wp14:editId="58E906FB">
            <wp:simplePos x="0" y="0"/>
            <wp:positionH relativeFrom="column">
              <wp:posOffset>-1066800</wp:posOffset>
            </wp:positionH>
            <wp:positionV relativeFrom="paragraph">
              <wp:posOffset>534670</wp:posOffset>
            </wp:positionV>
            <wp:extent cx="6400800" cy="4867910"/>
            <wp:effectExtent l="0" t="0" r="0" b="8890"/>
            <wp:wrapSquare wrapText="bothSides"/>
            <wp:docPr id="119012639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26398" name="صورة 1190126398"/>
                    <pic:cNvPicPr/>
                  </pic:nvPicPr>
                  <pic:blipFill>
                    <a:blip r:embed="rId16"/>
                    <a:stretch>
                      <a:fillRect/>
                    </a:stretch>
                  </pic:blipFill>
                  <pic:spPr>
                    <a:xfrm>
                      <a:off x="0" y="0"/>
                      <a:ext cx="6400800" cy="4867910"/>
                    </a:xfrm>
                    <a:prstGeom prst="rect">
                      <a:avLst/>
                    </a:prstGeom>
                  </pic:spPr>
                </pic:pic>
              </a:graphicData>
            </a:graphic>
            <wp14:sizeRelH relativeFrom="margin">
              <wp14:pctWidth>0</wp14:pctWidth>
            </wp14:sizeRelH>
            <wp14:sizeRelV relativeFrom="margin">
              <wp14:pctHeight>0</wp14:pctHeight>
            </wp14:sizeRelV>
          </wp:anchor>
        </w:drawing>
      </w:r>
      <w:r w:rsidRPr="008E2A41">
        <w:rPr>
          <w:rFonts w:ascii="Times New Roman" w:hAnsi="Times New Roman" w:cs="Times New Roman"/>
          <w:b/>
          <w:bCs/>
          <w:sz w:val="28"/>
          <w:szCs w:val="28"/>
        </w:rPr>
        <w:t>Level-0 DFD</w:t>
      </w:r>
    </w:p>
    <w:p w14:paraId="4559011E" w14:textId="275DDA23" w:rsidR="008E2A41" w:rsidRPr="008E2A41" w:rsidRDefault="008E2A41" w:rsidP="008E2A41">
      <w:pPr>
        <w:rPr>
          <w:rFonts w:ascii="Times New Roman" w:hAnsi="Times New Roman" w:cs="Times New Roman"/>
          <w:b/>
          <w:bCs/>
          <w:sz w:val="28"/>
          <w:szCs w:val="28"/>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7"/>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6CE2C" w14:textId="77777777" w:rsidR="00971FEF" w:rsidRDefault="00971FEF">
      <w:pPr>
        <w:spacing w:after="0" w:line="240" w:lineRule="auto"/>
      </w:pPr>
      <w:r>
        <w:separator/>
      </w:r>
    </w:p>
    <w:p w14:paraId="7520602D" w14:textId="77777777" w:rsidR="00971FEF" w:rsidRDefault="00971FEF"/>
    <w:p w14:paraId="7616884B" w14:textId="77777777" w:rsidR="00971FEF" w:rsidRDefault="00971FEF"/>
  </w:endnote>
  <w:endnote w:type="continuationSeparator" w:id="0">
    <w:p w14:paraId="5D2D08DE" w14:textId="77777777" w:rsidR="00971FEF" w:rsidRDefault="00971FEF">
      <w:pPr>
        <w:spacing w:after="0" w:line="240" w:lineRule="auto"/>
      </w:pPr>
      <w:r>
        <w:continuationSeparator/>
      </w:r>
    </w:p>
    <w:p w14:paraId="23BA23C9" w14:textId="77777777" w:rsidR="00971FEF" w:rsidRDefault="00971FEF"/>
    <w:p w14:paraId="36FBA884" w14:textId="77777777" w:rsidR="00971FEF" w:rsidRDefault="00971F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B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96FF8" w14:textId="77777777" w:rsidR="00971FEF" w:rsidRDefault="00971FEF">
      <w:pPr>
        <w:spacing w:after="0" w:line="240" w:lineRule="auto"/>
      </w:pPr>
      <w:r>
        <w:separator/>
      </w:r>
    </w:p>
    <w:p w14:paraId="4B297115" w14:textId="77777777" w:rsidR="00971FEF" w:rsidRDefault="00971FEF"/>
    <w:p w14:paraId="0FE4135D" w14:textId="77777777" w:rsidR="00971FEF" w:rsidRDefault="00971FEF"/>
  </w:footnote>
  <w:footnote w:type="continuationSeparator" w:id="0">
    <w:p w14:paraId="73ECFD08" w14:textId="77777777" w:rsidR="00971FEF" w:rsidRDefault="00971FEF">
      <w:pPr>
        <w:spacing w:after="0" w:line="240" w:lineRule="auto"/>
      </w:pPr>
      <w:r>
        <w:continuationSeparator/>
      </w:r>
    </w:p>
    <w:p w14:paraId="65B40C99" w14:textId="77777777" w:rsidR="00971FEF" w:rsidRDefault="00971FEF"/>
    <w:p w14:paraId="47542A9D" w14:textId="77777777" w:rsidR="00971FEF" w:rsidRDefault="00971F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5E1E4563"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8E2A41">
            <w:rPr>
              <w:rFonts w:hint="cs"/>
              <w:noProof/>
              <w:rtl/>
            </w:rPr>
            <w:instrText xml:space="preserve">خطأ! استخدم علامة التبويب "الصفحة الرئيسية" لتطبيق </w:instrText>
          </w:r>
          <w:r w:rsidR="008E2A41">
            <w:rPr>
              <w:rFonts w:hint="cs"/>
              <w:noProof/>
            </w:rPr>
            <w:instrText>Heading 1</w:instrText>
          </w:r>
          <w:r w:rsidR="008E2A41">
            <w:rPr>
              <w:rFonts w:hint="cs"/>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8E2A41">
            <w:rPr>
              <w:rFonts w:hint="cs"/>
              <w:noProof/>
              <w:rtl/>
            </w:rPr>
            <w:instrText xml:space="preserve">خطأ! استخدم علامة التبويب "الصفحة الرئيسية" لتطبيق </w:instrText>
          </w:r>
          <w:r w:rsidR="008E2A41">
            <w:rPr>
              <w:rFonts w:hint="cs"/>
              <w:noProof/>
            </w:rPr>
            <w:instrText>Heading 1</w:instrText>
          </w:r>
          <w:r w:rsidR="008E2A41">
            <w:rPr>
              <w:rFonts w:hint="cs"/>
              <w:noProof/>
              <w:rtl/>
            </w:rPr>
            <w:instrText xml:space="preserve"> على النص الذي ترغب في أن يظهر هنا.</w:instrText>
          </w:r>
          <w:r w:rsidR="00982EEA">
            <w:rPr>
              <w:noProof/>
            </w:rPr>
            <w:fldChar w:fldCharType="end"/>
          </w:r>
          <w:r>
            <w:instrText xml:space="preserve"> </w:instrText>
          </w:r>
          <w:r>
            <w:fldChar w:fldCharType="separate"/>
          </w:r>
          <w:r w:rsidR="008E2A41">
            <w:rPr>
              <w:rFonts w:hint="cs"/>
              <w:noProof/>
              <w:rtl/>
            </w:rPr>
            <w:t xml:space="preserve">خطأ! استخدم علامة التبويب "الصفحة الرئيسية" لتطبيق </w:t>
          </w:r>
          <w:r w:rsidR="008E2A41">
            <w:rPr>
              <w:rFonts w:hint="cs"/>
              <w:noProof/>
            </w:rPr>
            <w:t>Heading 1</w:t>
          </w:r>
          <w:r w:rsidR="008E2A41">
            <w:rPr>
              <w:rFonts w:hint="cs"/>
              <w:noProof/>
              <w:rtl/>
            </w:rPr>
            <w:t xml:space="preserve"> على النص الذي ترغب في أن يظهر هنا.</w:t>
          </w:r>
          <w:r w:rsidR="008E2A41">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0"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567E06"/>
    <w:multiLevelType w:val="hybridMultilevel"/>
    <w:tmpl w:val="749AB948"/>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84FA093A">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DF141C"/>
    <w:multiLevelType w:val="hybridMultilevel"/>
    <w:tmpl w:val="3914FE2A"/>
    <w:lvl w:ilvl="0" w:tplc="2BEEA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6"/>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9"/>
  </w:num>
  <w:num w:numId="7" w16cid:durableId="1541865961">
    <w:abstractNumId w:val="10"/>
  </w:num>
  <w:num w:numId="8" w16cid:durableId="1130123299">
    <w:abstractNumId w:val="7"/>
  </w:num>
  <w:num w:numId="9" w16cid:durableId="1020735855">
    <w:abstractNumId w:val="5"/>
  </w:num>
  <w:num w:numId="10" w16cid:durableId="704987253">
    <w:abstractNumId w:val="8"/>
  </w:num>
  <w:num w:numId="11" w16cid:durableId="718165009">
    <w:abstractNumId w:val="3"/>
  </w:num>
  <w:num w:numId="12" w16cid:durableId="1010454176">
    <w:abstractNumId w:val="1"/>
  </w:num>
  <w:num w:numId="13" w16cid:durableId="1929000426">
    <w:abstractNumId w:val="13"/>
  </w:num>
  <w:num w:numId="14" w16cid:durableId="1983654359">
    <w:abstractNumId w:val="4"/>
  </w:num>
  <w:num w:numId="15" w16cid:durableId="1377894548">
    <w:abstractNumId w:val="12"/>
  </w:num>
  <w:num w:numId="16" w16cid:durableId="780683629">
    <w:abstractNumId w:val="2"/>
  </w:num>
  <w:num w:numId="17" w16cid:durableId="1215771571">
    <w:abstractNumId w:val="14"/>
  </w:num>
  <w:num w:numId="18" w16cid:durableId="71204324">
    <w:abstractNumId w:val="16"/>
  </w:num>
  <w:num w:numId="19" w16cid:durableId="684866198">
    <w:abstractNumId w:val="11"/>
  </w:num>
  <w:num w:numId="20" w16cid:durableId="1964653278">
    <w:abstractNumId w:val="15"/>
  </w:num>
  <w:num w:numId="21" w16cid:durableId="1308583101">
    <w:abstractNumId w:val="18"/>
  </w:num>
  <w:num w:numId="22" w16cid:durableId="10183144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29CF"/>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1D41"/>
    <w:rsid w:val="001A25BB"/>
    <w:rsid w:val="001A3FCD"/>
    <w:rsid w:val="001B1FCA"/>
    <w:rsid w:val="001B698D"/>
    <w:rsid w:val="001C53C3"/>
    <w:rsid w:val="00206680"/>
    <w:rsid w:val="00212BC8"/>
    <w:rsid w:val="0022583C"/>
    <w:rsid w:val="00251D1B"/>
    <w:rsid w:val="00260147"/>
    <w:rsid w:val="00260F62"/>
    <w:rsid w:val="0027269F"/>
    <w:rsid w:val="00290DE1"/>
    <w:rsid w:val="002B7A24"/>
    <w:rsid w:val="002C2565"/>
    <w:rsid w:val="002C3462"/>
    <w:rsid w:val="002C3525"/>
    <w:rsid w:val="002D3ED6"/>
    <w:rsid w:val="002E4869"/>
    <w:rsid w:val="002F5673"/>
    <w:rsid w:val="00306D90"/>
    <w:rsid w:val="00307B43"/>
    <w:rsid w:val="003146CB"/>
    <w:rsid w:val="00341020"/>
    <w:rsid w:val="003453DB"/>
    <w:rsid w:val="00353412"/>
    <w:rsid w:val="003562F8"/>
    <w:rsid w:val="0036132F"/>
    <w:rsid w:val="00376478"/>
    <w:rsid w:val="003A7184"/>
    <w:rsid w:val="003C3E78"/>
    <w:rsid w:val="003C4083"/>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322C6"/>
    <w:rsid w:val="00542A84"/>
    <w:rsid w:val="005725A2"/>
    <w:rsid w:val="00575F4A"/>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1723"/>
    <w:rsid w:val="007F4762"/>
    <w:rsid w:val="007F7DC6"/>
    <w:rsid w:val="00822BAC"/>
    <w:rsid w:val="008303CA"/>
    <w:rsid w:val="008405D5"/>
    <w:rsid w:val="00850687"/>
    <w:rsid w:val="00850D66"/>
    <w:rsid w:val="00851E41"/>
    <w:rsid w:val="00856DB7"/>
    <w:rsid w:val="00871BBE"/>
    <w:rsid w:val="00875437"/>
    <w:rsid w:val="00886CC4"/>
    <w:rsid w:val="008D30D5"/>
    <w:rsid w:val="008D6493"/>
    <w:rsid w:val="008E2A41"/>
    <w:rsid w:val="008E5CE3"/>
    <w:rsid w:val="008F1BD3"/>
    <w:rsid w:val="008F4F46"/>
    <w:rsid w:val="009028DF"/>
    <w:rsid w:val="00923D84"/>
    <w:rsid w:val="00926166"/>
    <w:rsid w:val="00937F04"/>
    <w:rsid w:val="009412BA"/>
    <w:rsid w:val="009565C2"/>
    <w:rsid w:val="00961239"/>
    <w:rsid w:val="00966585"/>
    <w:rsid w:val="00971FEF"/>
    <w:rsid w:val="00975C59"/>
    <w:rsid w:val="00977287"/>
    <w:rsid w:val="00982A90"/>
    <w:rsid w:val="00982EEA"/>
    <w:rsid w:val="00983565"/>
    <w:rsid w:val="00986F59"/>
    <w:rsid w:val="009955DA"/>
    <w:rsid w:val="009A71AB"/>
    <w:rsid w:val="009B0716"/>
    <w:rsid w:val="009D7CF0"/>
    <w:rsid w:val="009F0248"/>
    <w:rsid w:val="009F0B17"/>
    <w:rsid w:val="00A02E4B"/>
    <w:rsid w:val="00A24678"/>
    <w:rsid w:val="00A424A0"/>
    <w:rsid w:val="00A53E9B"/>
    <w:rsid w:val="00A60489"/>
    <w:rsid w:val="00A70FE0"/>
    <w:rsid w:val="00A7682B"/>
    <w:rsid w:val="00A779D4"/>
    <w:rsid w:val="00AA03C6"/>
    <w:rsid w:val="00AB1146"/>
    <w:rsid w:val="00AB18E2"/>
    <w:rsid w:val="00AC4254"/>
    <w:rsid w:val="00AD41C2"/>
    <w:rsid w:val="00AE4226"/>
    <w:rsid w:val="00AE55E4"/>
    <w:rsid w:val="00B01A63"/>
    <w:rsid w:val="00B0260E"/>
    <w:rsid w:val="00B17B9E"/>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35391"/>
    <w:rsid w:val="00D4564D"/>
    <w:rsid w:val="00D568E3"/>
    <w:rsid w:val="00D624A1"/>
    <w:rsid w:val="00D66CB0"/>
    <w:rsid w:val="00D707B8"/>
    <w:rsid w:val="00D82341"/>
    <w:rsid w:val="00D9328B"/>
    <w:rsid w:val="00D96BDB"/>
    <w:rsid w:val="00DB0522"/>
    <w:rsid w:val="00DB1FAB"/>
    <w:rsid w:val="00DD12F8"/>
    <w:rsid w:val="00DD21E1"/>
    <w:rsid w:val="00DD46FD"/>
    <w:rsid w:val="00DD6A0D"/>
    <w:rsid w:val="00DD75D6"/>
    <w:rsid w:val="00DE230E"/>
    <w:rsid w:val="00E0235E"/>
    <w:rsid w:val="00E15976"/>
    <w:rsid w:val="00E16BF9"/>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63908"/>
    <w:rsid w:val="00F71001"/>
    <w:rsid w:val="00F80856"/>
    <w:rsid w:val="00F81B9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B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4472C4"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29CF"/>
    <w:rsid w:val="00075A1C"/>
    <w:rsid w:val="0007697F"/>
    <w:rsid w:val="0018073C"/>
    <w:rsid w:val="001A632E"/>
    <w:rsid w:val="00207A61"/>
    <w:rsid w:val="0029210F"/>
    <w:rsid w:val="002C2565"/>
    <w:rsid w:val="00324ACF"/>
    <w:rsid w:val="00351A43"/>
    <w:rsid w:val="00432929"/>
    <w:rsid w:val="004A7EE6"/>
    <w:rsid w:val="005178B3"/>
    <w:rsid w:val="005443A0"/>
    <w:rsid w:val="005E024E"/>
    <w:rsid w:val="006400C0"/>
    <w:rsid w:val="00660EF5"/>
    <w:rsid w:val="00662D44"/>
    <w:rsid w:val="0067264F"/>
    <w:rsid w:val="00695677"/>
    <w:rsid w:val="0073624A"/>
    <w:rsid w:val="008A4AE7"/>
    <w:rsid w:val="00902777"/>
    <w:rsid w:val="00926166"/>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C7836"/>
    <w:rsid w:val="00DD21E1"/>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1526</TotalTime>
  <Pages>16</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Nada Almussad</cp:lastModifiedBy>
  <cp:revision>92</cp:revision>
  <cp:lastPrinted>2022-02-16T16:04:00Z</cp:lastPrinted>
  <dcterms:created xsi:type="dcterms:W3CDTF">2026-03-02T19:46:00Z</dcterms:created>
  <dcterms:modified xsi:type="dcterms:W3CDTF">2026-07-29T23:06:00Z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y fmtid="{D5CDD505-2E9C-101B-9397-08002B2CF9AE}" pid="14" name="GrammarlyDocumentId">
    <vt:lpwstr>aff7103e-0b3a-40d4-826c-1c70feea675e</vt:lpwstr>
  </property>
</Properties>
</file>